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87921" w14:textId="77777777" w:rsidR="00386451" w:rsidRDefault="00EB7CFB">
      <w:pPr>
        <w:jc w:val="center"/>
        <w:rPr>
          <w:rFonts w:ascii="方正小标宋简体" w:eastAsia="方正小标宋简体" w:hAnsi="方正小标宋简体" w:cs="方正小标宋简体" w:hint="eastAsia"/>
          <w:b/>
          <w:sz w:val="72"/>
          <w:szCs w:val="72"/>
        </w:rPr>
      </w:pPr>
      <w:bookmarkStart w:id="0" w:name="_Hlk143012504"/>
      <w:bookmarkEnd w:id="0"/>
      <w:r>
        <w:rPr>
          <w:rFonts w:ascii="方正小标宋简体" w:eastAsia="方正小标宋简体" w:hAnsi="方正小标宋简体" w:cs="方正小标宋简体"/>
          <w:b/>
          <w:noProof/>
          <w:sz w:val="72"/>
          <w:szCs w:val="72"/>
        </w:rPr>
        <w:drawing>
          <wp:anchor distT="0" distB="0" distL="114300" distR="114300" simplePos="0" relativeHeight="251657216" behindDoc="1" locked="0" layoutInCell="1" allowOverlap="1" wp14:anchorId="1E486CE0" wp14:editId="5B857CCE">
            <wp:simplePos x="0" y="0"/>
            <wp:positionH relativeFrom="column">
              <wp:posOffset>-1142365</wp:posOffset>
            </wp:positionH>
            <wp:positionV relativeFrom="paragraph">
              <wp:posOffset>-914400</wp:posOffset>
            </wp:positionV>
            <wp:extent cx="7575550" cy="10715625"/>
            <wp:effectExtent l="0" t="0" r="698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470" cy="1071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7BAA6D" w14:textId="77777777" w:rsidR="00386451" w:rsidRDefault="00386451">
      <w:pPr>
        <w:jc w:val="center"/>
        <w:rPr>
          <w:rFonts w:ascii="方正小标宋简体" w:eastAsia="方正小标宋简体" w:hAnsi="方正小标宋简体" w:cs="方正小标宋简体" w:hint="eastAsia"/>
          <w:b/>
          <w:sz w:val="72"/>
          <w:szCs w:val="72"/>
        </w:rPr>
      </w:pPr>
    </w:p>
    <w:p w14:paraId="4145DD5B" w14:textId="395E5EE9" w:rsidR="00386451" w:rsidRDefault="00BE217A">
      <w:pPr>
        <w:jc w:val="center"/>
        <w:rPr>
          <w:rFonts w:ascii="方正小标宋简体" w:eastAsia="方正小标宋简体" w:hAnsi="方正小标宋简体" w:cs="方正小标宋简体" w:hint="eastAsia"/>
          <w:b/>
          <w:sz w:val="72"/>
          <w:szCs w:val="72"/>
        </w:rPr>
      </w:pPr>
      <w:r>
        <w:rPr>
          <w:rFonts w:ascii="方正小标宋简体" w:eastAsia="方正小标宋简体" w:hAnsi="方正小标宋简体" w:cs="方正小标宋简体" w:hint="eastAsia"/>
          <w:b/>
          <w:sz w:val="72"/>
          <w:szCs w:val="72"/>
        </w:rPr>
        <w:t>M</w:t>
      </w:r>
      <w:r>
        <w:rPr>
          <w:rFonts w:ascii="方正小标宋简体" w:eastAsia="方正小标宋简体" w:hAnsi="方正小标宋简体" w:cs="方正小标宋简体"/>
          <w:b/>
          <w:sz w:val="72"/>
          <w:szCs w:val="72"/>
        </w:rPr>
        <w:t>CP</w:t>
      </w:r>
      <w:r w:rsidR="00E20AB7">
        <w:rPr>
          <w:rFonts w:ascii="方正小标宋简体" w:eastAsia="方正小标宋简体" w:hAnsi="方正小标宋简体" w:cs="方正小标宋简体" w:hint="eastAsia"/>
          <w:b/>
          <w:sz w:val="72"/>
          <w:szCs w:val="72"/>
        </w:rPr>
        <w:t>设备</w:t>
      </w:r>
      <w:r w:rsidR="00C6726B">
        <w:rPr>
          <w:rFonts w:ascii="方正小标宋简体" w:eastAsia="方正小标宋简体" w:hAnsi="方正小标宋简体" w:cs="方正小标宋简体" w:hint="eastAsia"/>
          <w:b/>
          <w:sz w:val="72"/>
          <w:szCs w:val="72"/>
        </w:rPr>
        <w:t>物联网</w:t>
      </w:r>
      <w:r>
        <w:rPr>
          <w:rFonts w:ascii="方正小标宋简体" w:eastAsia="方正小标宋简体" w:hAnsi="方正小标宋简体" w:cs="方正小标宋简体" w:hint="eastAsia"/>
          <w:b/>
          <w:sz w:val="72"/>
          <w:szCs w:val="72"/>
        </w:rPr>
        <w:t>管理</w:t>
      </w:r>
    </w:p>
    <w:p w14:paraId="33E07624" w14:textId="1724AF10" w:rsidR="00E20AB7" w:rsidRDefault="00E20AB7">
      <w:pPr>
        <w:jc w:val="center"/>
        <w:rPr>
          <w:rFonts w:ascii="方正小标宋简体" w:eastAsia="方正小标宋简体" w:hAnsi="方正小标宋简体" w:cs="方正小标宋简体" w:hint="eastAsia"/>
          <w:b/>
          <w:sz w:val="72"/>
          <w:szCs w:val="72"/>
        </w:rPr>
      </w:pPr>
      <w:r>
        <w:rPr>
          <w:rFonts w:ascii="方正小标宋简体" w:eastAsia="方正小标宋简体" w:hAnsi="方正小标宋简体" w:cs="方正小标宋简体" w:hint="eastAsia"/>
          <w:b/>
          <w:sz w:val="72"/>
          <w:szCs w:val="72"/>
        </w:rPr>
        <w:t>需求规格说明书</w:t>
      </w:r>
    </w:p>
    <w:p w14:paraId="3049CA05" w14:textId="537B3FA5" w:rsidR="00386451" w:rsidRDefault="00386451">
      <w:pPr>
        <w:jc w:val="center"/>
        <w:rPr>
          <w:rFonts w:ascii="方正小标宋简体" w:eastAsia="方正小标宋简体" w:hAnsi="方正小标宋简体" w:cs="方正小标宋简体" w:hint="eastAsia"/>
          <w:b/>
          <w:szCs w:val="21"/>
        </w:rPr>
      </w:pPr>
    </w:p>
    <w:p w14:paraId="15273120" w14:textId="77777777" w:rsidR="00C45BDE" w:rsidRPr="003014A6" w:rsidRDefault="00C45BDE" w:rsidP="00C45BDE">
      <w:pPr>
        <w:pageBreakBefore/>
        <w:spacing w:line="0" w:lineRule="atLeast"/>
        <w:rPr>
          <w:rFonts w:ascii="宋体" w:hAnsi="宋体" w:hint="eastAsia"/>
          <w:sz w:val="24"/>
        </w:rPr>
      </w:pPr>
      <w:r w:rsidRPr="003014A6">
        <w:rPr>
          <w:rFonts w:ascii="宋体" w:hAnsi="宋体" w:hint="eastAsia"/>
          <w:sz w:val="24"/>
        </w:rPr>
        <w:lastRenderedPageBreak/>
        <w:t>文档信息</w:t>
      </w:r>
    </w:p>
    <w:tbl>
      <w:tblPr>
        <w:tblW w:w="832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6"/>
        <w:gridCol w:w="5816"/>
      </w:tblGrid>
      <w:tr w:rsidR="00C45BDE" w:rsidRPr="00FE73FC" w14:paraId="601B8AE3" w14:textId="77777777" w:rsidTr="004E4FBB">
        <w:trPr>
          <w:trHeight w:val="304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1B945758" w14:textId="77777777" w:rsidR="00C45BDE" w:rsidRPr="00FE73FC" w:rsidRDefault="00C45BDE" w:rsidP="004E4FBB">
            <w:pPr>
              <w:pStyle w:val="TableText"/>
              <w:ind w:firstLine="420"/>
              <w:rPr>
                <w:rFonts w:asciiTheme="minorEastAsia" w:eastAsiaTheme="minorEastAsia" w:hAnsiTheme="minorEastAsia" w:hint="eastAsia"/>
                <w:b w:val="0"/>
                <w:bCs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  <w:t>文档标题</w:t>
            </w:r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E77FB8" w14:textId="655850AC" w:rsidR="00C45BDE" w:rsidRPr="00FE73FC" w:rsidRDefault="00EA768E" w:rsidP="004E4FBB">
            <w:pPr>
              <w:spacing w:line="360" w:lineRule="auto"/>
              <w:ind w:firstLineChars="196" w:firstLine="412"/>
              <w:rPr>
                <w:rFonts w:asciiTheme="minorEastAsia" w:hAnsiTheme="minorEastAsia" w:cs="黑体" w:hint="eastAsia"/>
                <w:bCs/>
                <w:color w:val="7F007F"/>
              </w:rPr>
            </w:pPr>
            <w:r>
              <w:rPr>
                <w:rFonts w:asciiTheme="minorEastAsia" w:hAnsiTheme="minorEastAsia" w:cs="黑体" w:hint="eastAsia"/>
                <w:bCs/>
                <w:color w:val="7F007F"/>
              </w:rPr>
              <w:t>M</w:t>
            </w:r>
            <w:r>
              <w:rPr>
                <w:rFonts w:asciiTheme="minorEastAsia" w:hAnsiTheme="minorEastAsia" w:cs="黑体"/>
                <w:bCs/>
                <w:color w:val="7F007F"/>
              </w:rPr>
              <w:t>CP</w:t>
            </w:r>
            <w:r>
              <w:rPr>
                <w:rFonts w:asciiTheme="minorEastAsia" w:hAnsiTheme="minorEastAsia" w:cs="黑体" w:hint="eastAsia"/>
                <w:bCs/>
                <w:color w:val="7F007F"/>
              </w:rPr>
              <w:t>设备</w:t>
            </w:r>
            <w:r w:rsidR="00C6726B">
              <w:rPr>
                <w:rFonts w:asciiTheme="minorEastAsia" w:hAnsiTheme="minorEastAsia" w:cs="黑体" w:hint="eastAsia"/>
                <w:bCs/>
                <w:color w:val="7F007F"/>
              </w:rPr>
              <w:t>物联网</w:t>
            </w:r>
            <w:r>
              <w:rPr>
                <w:rFonts w:asciiTheme="minorEastAsia" w:hAnsiTheme="minorEastAsia" w:cs="黑体" w:hint="eastAsia"/>
                <w:bCs/>
                <w:color w:val="7F007F"/>
              </w:rPr>
              <w:t>管理</w:t>
            </w:r>
            <w:r w:rsidR="00C45BDE">
              <w:rPr>
                <w:rFonts w:asciiTheme="minorEastAsia" w:hAnsiTheme="minorEastAsia" w:cs="黑体" w:hint="eastAsia"/>
                <w:bCs/>
                <w:color w:val="7F007F"/>
              </w:rPr>
              <w:t>需求规格说明书</w:t>
            </w:r>
          </w:p>
        </w:tc>
      </w:tr>
      <w:tr w:rsidR="00C45BDE" w:rsidRPr="00FE73FC" w14:paraId="0D20B50B" w14:textId="77777777" w:rsidTr="004E4FBB">
        <w:trPr>
          <w:trHeight w:val="227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1BAC0687" w14:textId="77777777" w:rsidR="00C45BDE" w:rsidRPr="00194B41" w:rsidRDefault="00C45BDE" w:rsidP="004E4FBB">
            <w:pPr>
              <w:pStyle w:val="TableText"/>
              <w:ind w:firstLine="420"/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</w:pPr>
            <w:hyperlink r:id="rId10" w:history="1">
              <w:r w:rsidRPr="00194B41">
                <w:rPr>
                  <w:rFonts w:hint="eastAsia"/>
                  <w:b w:val="0"/>
                  <w:kern w:val="2"/>
                  <w:sz w:val="21"/>
                  <w:szCs w:val="21"/>
                </w:rPr>
                <w:t>文档</w:t>
              </w:r>
              <w:r w:rsidRPr="00194B41">
                <w:rPr>
                  <w:rFonts w:cs="宋体"/>
                  <w:b w:val="0"/>
                  <w:kern w:val="2"/>
                  <w:sz w:val="21"/>
                  <w:szCs w:val="21"/>
                </w:rPr>
                <w:t>Ref. No.</w:t>
              </w:r>
            </w:hyperlink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831746" w14:textId="77777777" w:rsidR="00C45BDE" w:rsidRPr="00FE73FC" w:rsidRDefault="00C45BDE" w:rsidP="004E4FBB">
            <w:pPr>
              <w:pStyle w:val="TableText"/>
              <w:ind w:firstLine="420"/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 xml:space="preserve">Ref: </w:t>
            </w:r>
          </w:p>
        </w:tc>
      </w:tr>
      <w:tr w:rsidR="00C45BDE" w:rsidRPr="00FE73FC" w14:paraId="47FD3673" w14:textId="77777777" w:rsidTr="004E4FBB">
        <w:trPr>
          <w:trHeight w:val="289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3ACE2DF4" w14:textId="77777777" w:rsidR="00C45BDE" w:rsidRPr="00194B41" w:rsidRDefault="00C45BDE" w:rsidP="004E4FBB">
            <w:pPr>
              <w:pStyle w:val="TableText"/>
              <w:ind w:firstLine="420"/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  <w:t>文档版本号</w:t>
            </w:r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C5C402" w14:textId="77777777" w:rsidR="00C45BDE" w:rsidRPr="00FE73FC" w:rsidRDefault="00C45BDE" w:rsidP="004E4FBB">
            <w:pPr>
              <w:pStyle w:val="TableText"/>
              <w:ind w:firstLine="420"/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 xml:space="preserve">Version </w:t>
            </w:r>
            <w:r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1</w:t>
            </w: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.0</w:t>
            </w:r>
          </w:p>
        </w:tc>
      </w:tr>
      <w:tr w:rsidR="00C45BDE" w:rsidRPr="00FE73FC" w14:paraId="68B546B2" w14:textId="77777777" w:rsidTr="00F56073">
        <w:trPr>
          <w:trHeight w:val="794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581EBCAE" w14:textId="77777777" w:rsidR="00C45BDE" w:rsidRPr="00194B41" w:rsidRDefault="00C45BDE" w:rsidP="004E4FBB">
            <w:pPr>
              <w:pStyle w:val="TableText"/>
              <w:ind w:firstLine="420"/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  <w:t>文档接受方</w:t>
            </w:r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39566C" w14:textId="77777777" w:rsidR="00C45BDE" w:rsidRPr="00FE73FC" w:rsidRDefault="00C45BDE" w:rsidP="004E4FBB">
            <w:pPr>
              <w:spacing w:line="360" w:lineRule="auto"/>
              <w:ind w:firstLineChars="200" w:firstLine="420"/>
              <w:jc w:val="left"/>
              <w:rPr>
                <w:color w:val="000000"/>
                <w:shd w:val="clear" w:color="auto" w:fill="FFFFFF"/>
              </w:rPr>
            </w:pPr>
            <w:r w:rsidRPr="00FE73FC">
              <w:rPr>
                <w:rFonts w:asciiTheme="minorEastAsia" w:hAnsiTheme="minorEastAsia" w:hint="eastAsia"/>
              </w:rPr>
              <w:t>广东</w:t>
            </w:r>
            <w:r>
              <w:rPr>
                <w:rFonts w:asciiTheme="minorEastAsia" w:hAnsiTheme="minorEastAsia" w:hint="eastAsia"/>
              </w:rPr>
              <w:t>医大智能科技有限公司</w:t>
            </w:r>
          </w:p>
        </w:tc>
      </w:tr>
      <w:tr w:rsidR="00C45BDE" w:rsidRPr="00FE73FC" w14:paraId="58BDA854" w14:textId="77777777" w:rsidTr="004E4FBB">
        <w:trPr>
          <w:trHeight w:val="613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0D661639" w14:textId="77777777" w:rsidR="00C45BDE" w:rsidRPr="00FE73FC" w:rsidRDefault="00C45BDE" w:rsidP="004E4FBB">
            <w:pPr>
              <w:pStyle w:val="TableText"/>
              <w:ind w:firstLine="420"/>
              <w:rPr>
                <w:rFonts w:asciiTheme="minorEastAsia" w:eastAsiaTheme="minorEastAsia" w:hAnsiTheme="minorEastAsia" w:hint="eastAsia"/>
                <w:b w:val="0"/>
                <w:bCs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  <w:t>撰写</w:t>
            </w:r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6F5057" w14:textId="77777777" w:rsidR="00C45BDE" w:rsidRPr="00FE73FC" w:rsidRDefault="00C45BDE" w:rsidP="004E4FBB">
            <w:pPr>
              <w:pStyle w:val="TableText"/>
              <w:ind w:left="0" w:firstLineChars="200" w:firstLine="420"/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  <w:lang w:val="en-US"/>
              </w:rPr>
            </w:pPr>
            <w:r w:rsidRPr="00C24E3D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广东医大智能科技</w:t>
            </w: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有限公司</w:t>
            </w:r>
          </w:p>
          <w:p w14:paraId="6969E5F5" w14:textId="77777777" w:rsidR="00C45BDE" w:rsidRPr="00FE73FC" w:rsidRDefault="00C45BDE" w:rsidP="004E4FBB">
            <w:pPr>
              <w:pStyle w:val="TableText"/>
              <w:ind w:firstLine="420"/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郑丽君</w:t>
            </w: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（</w:t>
            </w:r>
            <w:r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产品经理</w:t>
            </w: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）</w:t>
            </w:r>
          </w:p>
          <w:p w14:paraId="1EA7C55E" w14:textId="77777777" w:rsidR="00C45BDE" w:rsidRPr="00FE73FC" w:rsidRDefault="00C45BDE" w:rsidP="004E4FBB">
            <w:pPr>
              <w:pStyle w:val="TableText"/>
              <w:ind w:firstLine="420"/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手机：</w:t>
            </w:r>
            <w:r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13826480765</w:t>
            </w:r>
          </w:p>
          <w:p w14:paraId="254B6710" w14:textId="77777777" w:rsidR="00C45BDE" w:rsidRPr="000152D3" w:rsidRDefault="00C45BDE" w:rsidP="004E4FBB">
            <w:pPr>
              <w:pStyle w:val="TableText"/>
              <w:spacing w:before="0" w:after="0"/>
              <w:ind w:firstLine="420"/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  <w:lang w:val="en-US"/>
              </w:rPr>
            </w:pPr>
            <w:r w:rsidRPr="000152D3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邮件：</w:t>
            </w:r>
            <w:r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zlj</w:t>
            </w: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@mescm.com</w:t>
            </w:r>
          </w:p>
        </w:tc>
      </w:tr>
      <w:tr w:rsidR="00C45BDE" w:rsidRPr="00FE73FC" w14:paraId="549B52BA" w14:textId="77777777" w:rsidTr="004E4FBB">
        <w:trPr>
          <w:trHeight w:val="225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7EEF7E58" w14:textId="77777777" w:rsidR="00C45BDE" w:rsidRPr="00FE73FC" w:rsidRDefault="00C45BDE" w:rsidP="004E4FBB">
            <w:pPr>
              <w:pStyle w:val="TableText"/>
              <w:ind w:firstLine="420"/>
              <w:rPr>
                <w:rFonts w:asciiTheme="minorEastAsia" w:eastAsiaTheme="minorEastAsia" w:hAnsiTheme="minorEastAsia" w:hint="eastAsia"/>
                <w:b w:val="0"/>
                <w:bCs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  <w:t>文档编制日期</w:t>
            </w:r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CF0262" w14:textId="61C73DE6" w:rsidR="00C45BDE" w:rsidRPr="00FE73FC" w:rsidRDefault="00C45BDE" w:rsidP="004E4FBB">
            <w:pPr>
              <w:pStyle w:val="TableText"/>
              <w:ind w:firstLine="420"/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20</w:t>
            </w:r>
            <w:r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2</w:t>
            </w:r>
            <w:r w:rsidR="00C6726B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5</w:t>
            </w:r>
            <w:r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/</w:t>
            </w:r>
            <w:r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0</w:t>
            </w:r>
            <w:r w:rsidR="00C6726B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/</w:t>
            </w:r>
          </w:p>
        </w:tc>
      </w:tr>
    </w:tbl>
    <w:p w14:paraId="65C17D57" w14:textId="77777777" w:rsidR="00C45BDE" w:rsidRDefault="00C45BDE" w:rsidP="00C45BDE">
      <w:pPr>
        <w:pStyle w:val="TableText"/>
      </w:pPr>
    </w:p>
    <w:p w14:paraId="3A4571B0" w14:textId="77777777" w:rsidR="00C45BDE" w:rsidRDefault="00C45BDE">
      <w:pPr>
        <w:jc w:val="center"/>
        <w:rPr>
          <w:rFonts w:ascii="方正小标宋简体" w:eastAsia="方正小标宋简体" w:hAnsi="方正小标宋简体" w:cs="方正小标宋简体" w:hint="eastAsia"/>
          <w:b/>
          <w:szCs w:val="21"/>
        </w:rPr>
      </w:pPr>
    </w:p>
    <w:p w14:paraId="19D7F31E" w14:textId="77777777" w:rsidR="00386451" w:rsidRDefault="00386451"/>
    <w:p w14:paraId="0C967C73" w14:textId="77777777" w:rsidR="00386451" w:rsidRDefault="00EB7CFB">
      <w:pPr>
        <w:widowControl/>
        <w:jc w:val="left"/>
        <w:sectPr w:rsidR="00386451" w:rsidSect="003C3B42">
          <w:headerReference w:type="even" r:id="rId11"/>
          <w:headerReference w:type="default" r:id="rId12"/>
          <w:footerReference w:type="default" r:id="rId13"/>
          <w:headerReference w:type="first" r:id="rId14"/>
          <w:pgSz w:w="11906" w:h="16838"/>
          <w:pgMar w:top="1440" w:right="1800" w:bottom="1440" w:left="1800" w:header="851" w:footer="992" w:gutter="0"/>
          <w:cols w:space="720"/>
          <w:docGrid w:type="lines" w:linePitch="317" w:charSpace="609"/>
        </w:sect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306437023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/>
          <w:bCs/>
          <w:szCs w:val="24"/>
        </w:rPr>
      </w:sdtEndPr>
      <w:sdtContent>
        <w:p w14:paraId="74D76525" w14:textId="77777777" w:rsidR="005B528B" w:rsidRDefault="005B528B" w:rsidP="005B528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44A0A05F" w14:textId="2AC21658" w:rsidR="00650449" w:rsidRDefault="005B528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247422" w:history="1">
            <w:r w:rsidR="00650449" w:rsidRPr="001A7E19">
              <w:rPr>
                <w:rStyle w:val="af1"/>
                <w:rFonts w:hint="eastAsia"/>
                <w:noProof/>
              </w:rPr>
              <w:t xml:space="preserve">1 </w:t>
            </w:r>
            <w:r w:rsidR="00650449" w:rsidRPr="001A7E19">
              <w:rPr>
                <w:rStyle w:val="af1"/>
                <w:rFonts w:hint="eastAsia"/>
                <w:noProof/>
              </w:rPr>
              <w:t>新增【设备类型管理】模块</w:t>
            </w:r>
            <w:r w:rsidR="00650449">
              <w:rPr>
                <w:rFonts w:hint="eastAsia"/>
                <w:noProof/>
                <w:webHidden/>
              </w:rPr>
              <w:tab/>
            </w:r>
            <w:r w:rsidR="00650449">
              <w:rPr>
                <w:rFonts w:hint="eastAsia"/>
                <w:noProof/>
                <w:webHidden/>
              </w:rPr>
              <w:fldChar w:fldCharType="begin"/>
            </w:r>
            <w:r w:rsidR="00650449">
              <w:rPr>
                <w:rFonts w:hint="eastAsia"/>
                <w:noProof/>
                <w:webHidden/>
              </w:rPr>
              <w:instrText xml:space="preserve"> </w:instrText>
            </w:r>
            <w:r w:rsidR="00650449">
              <w:rPr>
                <w:noProof/>
                <w:webHidden/>
              </w:rPr>
              <w:instrText>PAGEREF _Toc187247422 \h</w:instrText>
            </w:r>
            <w:r w:rsidR="00650449">
              <w:rPr>
                <w:rFonts w:hint="eastAsia"/>
                <w:noProof/>
                <w:webHidden/>
              </w:rPr>
              <w:instrText xml:space="preserve"> </w:instrText>
            </w:r>
            <w:r w:rsidR="00650449">
              <w:rPr>
                <w:rFonts w:hint="eastAsia"/>
                <w:noProof/>
                <w:webHidden/>
              </w:rPr>
            </w:r>
            <w:r w:rsidR="00650449">
              <w:rPr>
                <w:rFonts w:hint="eastAsia"/>
                <w:noProof/>
                <w:webHidden/>
              </w:rPr>
              <w:fldChar w:fldCharType="separate"/>
            </w:r>
            <w:r w:rsidR="00650449">
              <w:rPr>
                <w:noProof/>
                <w:webHidden/>
              </w:rPr>
              <w:t>4</w:t>
            </w:r>
            <w:r w:rsidR="00650449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353646" w14:textId="309459DE" w:rsidR="00650449" w:rsidRDefault="006504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23" w:history="1">
            <w:r w:rsidRPr="001A7E19">
              <w:rPr>
                <w:rStyle w:val="af1"/>
                <w:rFonts w:hint="eastAsia"/>
                <w:noProof/>
              </w:rPr>
              <w:t xml:space="preserve">1.1 </w:t>
            </w:r>
            <w:r w:rsidRPr="001A7E19">
              <w:rPr>
                <w:rStyle w:val="af1"/>
                <w:rFonts w:hint="eastAsia"/>
                <w:noProof/>
              </w:rPr>
              <w:t>新增设备类型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700C7F" w14:textId="5CA7684E" w:rsidR="00650449" w:rsidRDefault="006504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24" w:history="1">
            <w:r w:rsidRPr="001A7E19">
              <w:rPr>
                <w:rStyle w:val="af1"/>
                <w:rFonts w:hint="eastAsia"/>
                <w:noProof/>
              </w:rPr>
              <w:t xml:space="preserve">1.2 </w:t>
            </w:r>
            <w:r w:rsidRPr="001A7E19">
              <w:rPr>
                <w:rStyle w:val="af1"/>
                <w:rFonts w:hint="eastAsia"/>
                <w:noProof/>
              </w:rPr>
              <w:t>编辑</w:t>
            </w:r>
            <w:r w:rsidRPr="001A7E19">
              <w:rPr>
                <w:rStyle w:val="af1"/>
                <w:rFonts w:hint="eastAsia"/>
                <w:noProof/>
              </w:rPr>
              <w:t>/</w:t>
            </w:r>
            <w:r w:rsidRPr="001A7E19">
              <w:rPr>
                <w:rStyle w:val="af1"/>
                <w:rFonts w:hint="eastAsia"/>
                <w:noProof/>
              </w:rPr>
              <w:t>删除设备类型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9C41A5" w14:textId="221F00A8" w:rsidR="00650449" w:rsidRDefault="006504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25" w:history="1">
            <w:r w:rsidRPr="001A7E19">
              <w:rPr>
                <w:rStyle w:val="af1"/>
                <w:rFonts w:hint="eastAsia"/>
                <w:noProof/>
              </w:rPr>
              <w:t xml:space="preserve">1.3 </w:t>
            </w:r>
            <w:r w:rsidRPr="001A7E19">
              <w:rPr>
                <w:rStyle w:val="af1"/>
                <w:rFonts w:hint="eastAsia"/>
                <w:noProof/>
              </w:rPr>
              <w:t>导入</w:t>
            </w:r>
            <w:r w:rsidRPr="001A7E19">
              <w:rPr>
                <w:rStyle w:val="af1"/>
                <w:rFonts w:hint="eastAsia"/>
                <w:noProof/>
              </w:rPr>
              <w:t>/</w:t>
            </w:r>
            <w:r w:rsidRPr="001A7E19">
              <w:rPr>
                <w:rStyle w:val="af1"/>
                <w:rFonts w:hint="eastAsia"/>
                <w:noProof/>
              </w:rPr>
              <w:t>导出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8F4B28" w14:textId="4736AB1A" w:rsidR="00650449" w:rsidRDefault="006504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26" w:history="1">
            <w:r w:rsidRPr="001A7E19">
              <w:rPr>
                <w:rStyle w:val="af1"/>
                <w:rFonts w:hint="eastAsia"/>
                <w:noProof/>
              </w:rPr>
              <w:t xml:space="preserve">1.4 </w:t>
            </w:r>
            <w:r w:rsidRPr="001A7E19">
              <w:rPr>
                <w:rStyle w:val="af1"/>
                <w:rFonts w:hint="eastAsia"/>
                <w:noProof/>
              </w:rPr>
              <w:t>物模型管理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430CCE" w14:textId="57DE12D6" w:rsidR="00650449" w:rsidRDefault="006504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27" w:history="1">
            <w:r w:rsidRPr="001A7E19">
              <w:rPr>
                <w:rStyle w:val="af1"/>
                <w:rFonts w:hint="eastAsia"/>
                <w:noProof/>
              </w:rPr>
              <w:t xml:space="preserve">2 </w:t>
            </w:r>
            <w:r w:rsidRPr="001A7E19">
              <w:rPr>
                <w:rStyle w:val="af1"/>
                <w:rFonts w:hint="eastAsia"/>
                <w:noProof/>
              </w:rPr>
              <w:t>【设备档案管理】调整需求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4F1B6A" w14:textId="7C239B2F" w:rsidR="00650449" w:rsidRDefault="006504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28" w:history="1">
            <w:r w:rsidRPr="001A7E19">
              <w:rPr>
                <w:rStyle w:val="af1"/>
                <w:rFonts w:hint="eastAsia"/>
                <w:noProof/>
              </w:rPr>
              <w:t xml:space="preserve">2.1 </w:t>
            </w:r>
            <w:r w:rsidRPr="001A7E19">
              <w:rPr>
                <w:rStyle w:val="af1"/>
                <w:rFonts w:hint="eastAsia"/>
                <w:noProof/>
              </w:rPr>
              <w:t>基础信息调整需求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DBB6E1" w14:textId="6C05BCA4" w:rsidR="00650449" w:rsidRDefault="006504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29" w:history="1">
            <w:r w:rsidRPr="001A7E19">
              <w:rPr>
                <w:rStyle w:val="af1"/>
                <w:rFonts w:hint="eastAsia"/>
                <w:noProof/>
              </w:rPr>
              <w:t xml:space="preserve">2.2 </w:t>
            </w:r>
            <w:r w:rsidRPr="001A7E19">
              <w:rPr>
                <w:rStyle w:val="af1"/>
                <w:rFonts w:hint="eastAsia"/>
                <w:noProof/>
              </w:rPr>
              <w:t>设备物模型管理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03BBDE" w14:textId="1A463A2F" w:rsidR="00650449" w:rsidRDefault="006504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30" w:history="1">
            <w:r w:rsidRPr="001A7E19">
              <w:rPr>
                <w:rStyle w:val="af1"/>
                <w:rFonts w:hint="eastAsia"/>
                <w:noProof/>
              </w:rPr>
              <w:t xml:space="preserve">2.3 </w:t>
            </w:r>
            <w:r w:rsidRPr="001A7E19">
              <w:rPr>
                <w:rStyle w:val="af1"/>
                <w:rFonts w:hint="eastAsia"/>
                <w:noProof/>
              </w:rPr>
              <w:t>设备运行监控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4AFD3B" w14:textId="565ABF4E" w:rsidR="00650449" w:rsidRDefault="006504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31" w:history="1">
            <w:r w:rsidRPr="001A7E19">
              <w:rPr>
                <w:rStyle w:val="af1"/>
                <w:rFonts w:hint="eastAsia"/>
                <w:noProof/>
              </w:rPr>
              <w:t xml:space="preserve">3 </w:t>
            </w:r>
            <w:r w:rsidRPr="001A7E19">
              <w:rPr>
                <w:rStyle w:val="af1"/>
                <w:rFonts w:hint="eastAsia"/>
                <w:noProof/>
              </w:rPr>
              <w:t>设备数据采集超时告警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E18225" w14:textId="3081DED5" w:rsidR="00650449" w:rsidRDefault="006504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32" w:history="1">
            <w:r w:rsidRPr="001A7E19">
              <w:rPr>
                <w:rStyle w:val="af1"/>
                <w:rFonts w:hint="eastAsia"/>
                <w:noProof/>
              </w:rPr>
              <w:t xml:space="preserve">4 </w:t>
            </w:r>
            <w:r w:rsidRPr="001A7E19">
              <w:rPr>
                <w:rStyle w:val="af1"/>
                <w:rFonts w:hint="eastAsia"/>
                <w:noProof/>
              </w:rPr>
              <w:t>新增【设备监控异常】模块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24AAABF" w14:textId="019E095D" w:rsidR="00650449" w:rsidRDefault="006504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33" w:history="1">
            <w:r w:rsidRPr="001A7E19">
              <w:rPr>
                <w:rStyle w:val="af1"/>
                <w:rFonts w:hint="eastAsia"/>
                <w:noProof/>
              </w:rPr>
              <w:t xml:space="preserve">4.1 </w:t>
            </w:r>
            <w:r w:rsidRPr="001A7E19">
              <w:rPr>
                <w:rStyle w:val="af1"/>
                <w:rFonts w:hint="eastAsia"/>
                <w:noProof/>
              </w:rPr>
              <w:t>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852B0A" w14:textId="423863C9" w:rsidR="00650449" w:rsidRDefault="006504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34" w:history="1">
            <w:r w:rsidRPr="001A7E19">
              <w:rPr>
                <w:rStyle w:val="af1"/>
                <w:rFonts w:hint="eastAsia"/>
                <w:noProof/>
              </w:rPr>
              <w:t xml:space="preserve">4.2 </w:t>
            </w:r>
            <w:r w:rsidRPr="001A7E19">
              <w:rPr>
                <w:rStyle w:val="af1"/>
                <w:rFonts w:hint="eastAsia"/>
                <w:noProof/>
              </w:rPr>
              <w:t>列表展示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D10DAE" w14:textId="5F8DC419" w:rsidR="00650449" w:rsidRDefault="006504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35" w:history="1">
            <w:r w:rsidRPr="001A7E19">
              <w:rPr>
                <w:rStyle w:val="af1"/>
                <w:rFonts w:hint="eastAsia"/>
                <w:noProof/>
              </w:rPr>
              <w:t>4.3 EXCEL</w:t>
            </w:r>
            <w:r w:rsidRPr="001A7E19">
              <w:rPr>
                <w:rStyle w:val="af1"/>
                <w:rFonts w:hint="eastAsia"/>
                <w:noProof/>
              </w:rPr>
              <w:t>导出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06872E" w14:textId="37453AEA" w:rsidR="00650449" w:rsidRDefault="006504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87247436" w:history="1">
            <w:r w:rsidRPr="001A7E19">
              <w:rPr>
                <w:rStyle w:val="af1"/>
                <w:rFonts w:hint="eastAsia"/>
                <w:noProof/>
              </w:rPr>
              <w:t xml:space="preserve">5 </w:t>
            </w:r>
            <w:r w:rsidRPr="001A7E19">
              <w:rPr>
                <w:rStyle w:val="af1"/>
                <w:rFonts w:hint="eastAsia"/>
                <w:noProof/>
              </w:rPr>
              <w:t>范围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_Toc187247436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824C1E" w14:textId="787CC7AC" w:rsidR="005B528B" w:rsidRDefault="005B528B" w:rsidP="005B528B">
          <w:r>
            <w:rPr>
              <w:b/>
              <w:bCs/>
              <w:lang w:val="zh-CN"/>
            </w:rPr>
            <w:fldChar w:fldCharType="end"/>
          </w:r>
        </w:p>
      </w:sdtContent>
    </w:sdt>
    <w:p w14:paraId="11AEE24F" w14:textId="77777777" w:rsidR="005B528B" w:rsidRDefault="005B528B" w:rsidP="005B528B">
      <w:pPr>
        <w:widowControl/>
        <w:jc w:val="left"/>
        <w:rPr>
          <w:rFonts w:cs="黑体"/>
          <w:i/>
          <w:iCs/>
          <w:sz w:val="32"/>
          <w:szCs w:val="22"/>
        </w:rPr>
      </w:pPr>
      <w:r>
        <w:rPr>
          <w:rFonts w:cs="黑体"/>
          <w:i/>
          <w:iCs/>
          <w:szCs w:val="22"/>
        </w:rPr>
        <w:br w:type="page"/>
      </w:r>
    </w:p>
    <w:p w14:paraId="1A73B5E3" w14:textId="77777777" w:rsidR="00052DAA" w:rsidRDefault="00052DAA" w:rsidP="00052DAA">
      <w:pPr>
        <w:pStyle w:val="a0"/>
        <w:outlineLvl w:val="0"/>
      </w:pPr>
      <w:bookmarkStart w:id="1" w:name="_Toc187247422"/>
      <w:r>
        <w:rPr>
          <w:rFonts w:hint="eastAsia"/>
        </w:rPr>
        <w:lastRenderedPageBreak/>
        <w:t>新增【设备类型管理】模块</w:t>
      </w:r>
      <w:bookmarkEnd w:id="1"/>
    </w:p>
    <w:p w14:paraId="6415775D" w14:textId="5236CB56" w:rsidR="00052DAA" w:rsidRDefault="00052DAA" w:rsidP="00052DAA">
      <w:pPr>
        <w:pStyle w:val="af0"/>
        <w:ind w:firstLine="480"/>
      </w:pPr>
      <w:r>
        <w:rPr>
          <w:rFonts w:hint="eastAsia"/>
        </w:rPr>
        <w:t>在【设备管理】一级菜单目录下创建【设备类型管理】二级菜单页面</w:t>
      </w:r>
      <w:r w:rsidR="00A03B6D">
        <w:rPr>
          <w:rFonts w:hint="eastAsia"/>
        </w:rPr>
        <w:t>，把原来通过字典维护的设备类型改为单独维护</w:t>
      </w:r>
      <w:r w:rsidR="00F67A18">
        <w:rPr>
          <w:rFonts w:hint="eastAsia"/>
        </w:rPr>
        <w:t>，支持查询、新增、编辑、删除、导入、导出设备类型</w:t>
      </w:r>
      <w:r w:rsidR="00772542">
        <w:rPr>
          <w:rFonts w:hint="eastAsia"/>
        </w:rPr>
        <w:t>，支持维护设备类型的物模型</w:t>
      </w:r>
      <w:r w:rsidR="00A21EAD">
        <w:rPr>
          <w:rFonts w:hint="eastAsia"/>
        </w:rPr>
        <w:t>。</w:t>
      </w:r>
    </w:p>
    <w:p w14:paraId="2A02BF65" w14:textId="3A5E4751" w:rsidR="00052DAA" w:rsidRDefault="00A21EAD" w:rsidP="00A21EAD">
      <w:pPr>
        <w:pStyle w:val="af0"/>
        <w:ind w:firstLineChars="0" w:firstLine="0"/>
      </w:pPr>
      <w:r w:rsidRPr="00A21EAD">
        <w:rPr>
          <w:rFonts w:hint="eastAsia"/>
          <w:noProof/>
        </w:rPr>
        <w:drawing>
          <wp:inline distT="0" distB="0" distL="0" distR="0" wp14:anchorId="70AB98E2" wp14:editId="3181FE23">
            <wp:extent cx="5274310" cy="1954530"/>
            <wp:effectExtent l="0" t="0" r="2540" b="7620"/>
            <wp:docPr id="526192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57B5" w14:textId="7F8F12CD" w:rsidR="00052DAA" w:rsidRDefault="00A21EAD" w:rsidP="00A21EAD">
      <w:pPr>
        <w:pStyle w:val="a1"/>
      </w:pPr>
      <w:bookmarkStart w:id="2" w:name="_Toc187247423"/>
      <w:r>
        <w:rPr>
          <w:rFonts w:hint="eastAsia"/>
        </w:rPr>
        <w:t>新增设备类型</w:t>
      </w:r>
      <w:bookmarkEnd w:id="2"/>
    </w:p>
    <w:p w14:paraId="08A2A71D" w14:textId="1B8729A1" w:rsidR="00A21EAD" w:rsidRDefault="00A21EAD" w:rsidP="00052DAA">
      <w:pPr>
        <w:pStyle w:val="af0"/>
        <w:ind w:firstLine="480"/>
      </w:pPr>
      <w:r>
        <w:rPr>
          <w:rFonts w:hint="eastAsia"/>
        </w:rPr>
        <w:t>在【设备类型管理】页面点击【新增】按钮，弹出“新增设备类型”窗口</w:t>
      </w:r>
      <w:r w:rsidR="00D37BE2">
        <w:rPr>
          <w:rFonts w:hint="eastAsia"/>
        </w:rPr>
        <w:t>：</w:t>
      </w:r>
      <w:r w:rsidR="00D37BE2">
        <w:t xml:space="preserve"> </w:t>
      </w:r>
    </w:p>
    <w:p w14:paraId="5971D3BD" w14:textId="2854A458" w:rsidR="003A3D30" w:rsidRPr="003A3D30" w:rsidRDefault="003A3D30" w:rsidP="003A3D30">
      <w:pPr>
        <w:pStyle w:val="af0"/>
        <w:ind w:firstLineChars="0" w:firstLine="0"/>
      </w:pPr>
      <w:r w:rsidRPr="003A3D30">
        <w:rPr>
          <w:rFonts w:hint="eastAsia"/>
          <w:noProof/>
        </w:rPr>
        <w:drawing>
          <wp:inline distT="0" distB="0" distL="0" distR="0" wp14:anchorId="56CB89C9" wp14:editId="3AA6B403">
            <wp:extent cx="5274310" cy="1630045"/>
            <wp:effectExtent l="0" t="0" r="2540" b="8255"/>
            <wp:docPr id="170114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CD1C" w14:textId="62614162" w:rsidR="00A21EAD" w:rsidRDefault="00D37BE2" w:rsidP="00D37BE2">
      <w:pPr>
        <w:pStyle w:val="af0"/>
        <w:numPr>
          <w:ilvl w:val="0"/>
          <w:numId w:val="74"/>
        </w:numPr>
        <w:ind w:firstLineChars="0"/>
      </w:pPr>
      <w:r>
        <w:rPr>
          <w:rFonts w:hint="eastAsia"/>
        </w:rPr>
        <w:t>设备大类：必填项，选择框，可选择当前设备类型所属的设备大类；</w:t>
      </w:r>
    </w:p>
    <w:p w14:paraId="19179D53" w14:textId="155A2D07" w:rsidR="00D37BE2" w:rsidRDefault="00D37BE2" w:rsidP="00D37BE2">
      <w:pPr>
        <w:pStyle w:val="af0"/>
        <w:numPr>
          <w:ilvl w:val="0"/>
          <w:numId w:val="74"/>
        </w:numPr>
        <w:ind w:firstLineChars="0"/>
      </w:pPr>
      <w:r>
        <w:rPr>
          <w:rFonts w:hint="eastAsia"/>
        </w:rPr>
        <w:t>设备类型：必填项，文本录入框，支持用户录入设备类型名称；</w:t>
      </w:r>
    </w:p>
    <w:p w14:paraId="7044BD64" w14:textId="436C397C" w:rsidR="003A3D30" w:rsidRDefault="003A3D30" w:rsidP="003A3D30">
      <w:pPr>
        <w:pStyle w:val="af0"/>
        <w:numPr>
          <w:ilvl w:val="0"/>
          <w:numId w:val="74"/>
        </w:numPr>
        <w:ind w:firstLineChars="0"/>
      </w:pPr>
      <w:r>
        <w:rPr>
          <w:rFonts w:hint="eastAsia"/>
        </w:rPr>
        <w:t>是否在线激活：必填项，选择框，选项包括“是”和“否”，默认为否；如果设置为“是”，则新增当前设备类型的设备档案时，</w:t>
      </w:r>
      <w:r>
        <w:rPr>
          <w:rFonts w:hint="eastAsia"/>
        </w:rPr>
        <w:t>MCP</w:t>
      </w:r>
      <w:r>
        <w:rPr>
          <w:rFonts w:hint="eastAsia"/>
        </w:rPr>
        <w:t>系统要自动生成该设备的激活码，生成规则为</w:t>
      </w:r>
      <w:r>
        <w:rPr>
          <w:rFonts w:hint="eastAsia"/>
        </w:rPr>
        <w:t>6</w:t>
      </w:r>
      <w:r>
        <w:rPr>
          <w:rFonts w:hint="eastAsia"/>
        </w:rPr>
        <w:t>位数的</w:t>
      </w:r>
      <w:r w:rsidR="00947D2C">
        <w:rPr>
          <w:rFonts w:hint="eastAsia"/>
        </w:rPr>
        <w:t>大写字母</w:t>
      </w:r>
      <w:r w:rsidR="00947D2C">
        <w:rPr>
          <w:rFonts w:hint="eastAsia"/>
        </w:rPr>
        <w:t>+</w:t>
      </w:r>
      <w:r w:rsidR="00947D2C">
        <w:rPr>
          <w:rFonts w:hint="eastAsia"/>
        </w:rPr>
        <w:t>数字随机编码；</w:t>
      </w:r>
    </w:p>
    <w:p w14:paraId="665B866A" w14:textId="0D65F185" w:rsidR="00D37BE2" w:rsidRDefault="00D37BE2" w:rsidP="00D37BE2">
      <w:pPr>
        <w:pStyle w:val="af0"/>
        <w:numPr>
          <w:ilvl w:val="0"/>
          <w:numId w:val="74"/>
        </w:numPr>
        <w:ind w:firstLineChars="0"/>
      </w:pPr>
      <w:r>
        <w:rPr>
          <w:rFonts w:hint="eastAsia"/>
        </w:rPr>
        <w:t>协议类型：必填项，选择框，选项包括“无”和“</w:t>
      </w:r>
      <w:r>
        <w:rPr>
          <w:rFonts w:hint="eastAsia"/>
        </w:rPr>
        <w:t>MQTT</w:t>
      </w:r>
      <w:r>
        <w:rPr>
          <w:rFonts w:hint="eastAsia"/>
        </w:rPr>
        <w:t>”；</w:t>
      </w:r>
      <w:r w:rsidR="00CF1479">
        <w:rPr>
          <w:rFonts w:hint="eastAsia"/>
        </w:rPr>
        <w:t>当“是否在线激活</w:t>
      </w:r>
      <w:r w:rsidR="00CF1479">
        <w:rPr>
          <w:rFonts w:hint="eastAsia"/>
        </w:rPr>
        <w:t>=</w:t>
      </w:r>
      <w:r w:rsidR="00CF1479">
        <w:rPr>
          <w:rFonts w:hint="eastAsia"/>
        </w:rPr>
        <w:t>否”时，协议类型只能选择“无”；当“是否在线激活</w:t>
      </w:r>
      <w:r w:rsidR="00CF1479">
        <w:rPr>
          <w:rFonts w:hint="eastAsia"/>
        </w:rPr>
        <w:t>=</w:t>
      </w:r>
      <w:r w:rsidR="00CF1479">
        <w:rPr>
          <w:rFonts w:hint="eastAsia"/>
        </w:rPr>
        <w:t>是”时，协议类型默认选“</w:t>
      </w:r>
      <w:r w:rsidR="00CF1479">
        <w:rPr>
          <w:rFonts w:hint="eastAsia"/>
        </w:rPr>
        <w:t>MQTT</w:t>
      </w:r>
      <w:r w:rsidR="00CF1479">
        <w:rPr>
          <w:rFonts w:hint="eastAsia"/>
        </w:rPr>
        <w:t>”，用户可切换为“无”；</w:t>
      </w:r>
      <w:r w:rsidR="009B7FBD">
        <w:rPr>
          <w:rFonts w:hint="eastAsia"/>
        </w:rPr>
        <w:t>如果协议类型选“</w:t>
      </w:r>
      <w:r w:rsidR="009B7FBD">
        <w:rPr>
          <w:rFonts w:hint="eastAsia"/>
        </w:rPr>
        <w:t>MQTT</w:t>
      </w:r>
      <w:r w:rsidR="009B7FBD">
        <w:rPr>
          <w:rFonts w:hint="eastAsia"/>
        </w:rPr>
        <w:t>”，则新增当前设备类型的设备档案时，</w:t>
      </w:r>
      <w:r w:rsidR="009B7FBD">
        <w:rPr>
          <w:rFonts w:hint="eastAsia"/>
        </w:rPr>
        <w:t>MCP</w:t>
      </w:r>
      <w:r w:rsidR="009B7FBD">
        <w:rPr>
          <w:rFonts w:hint="eastAsia"/>
        </w:rPr>
        <w:t>系统要自动生成该设备的</w:t>
      </w:r>
      <w:r w:rsidR="009B7FBD" w:rsidRPr="009B7FBD">
        <w:rPr>
          <w:rFonts w:hint="eastAsia"/>
        </w:rPr>
        <w:t>MQTT</w:t>
      </w:r>
      <w:r w:rsidR="009B7FBD" w:rsidRPr="009B7FBD">
        <w:rPr>
          <w:rFonts w:hint="eastAsia"/>
        </w:rPr>
        <w:t>链接信息</w:t>
      </w:r>
      <w:r w:rsidR="009B7FBD">
        <w:rPr>
          <w:rFonts w:hint="eastAsia"/>
        </w:rPr>
        <w:t>，包括</w:t>
      </w:r>
      <w:proofErr w:type="spellStart"/>
      <w:r w:rsidR="009B7FBD" w:rsidRPr="009B7FBD">
        <w:t>clientid</w:t>
      </w:r>
      <w:proofErr w:type="spellEnd"/>
      <w:r w:rsidR="009B7FBD">
        <w:rPr>
          <w:rFonts w:hint="eastAsia"/>
        </w:rPr>
        <w:t>、</w:t>
      </w:r>
      <w:proofErr w:type="spellStart"/>
      <w:r w:rsidR="009B7FBD" w:rsidRPr="009B7FBD">
        <w:t>secureid</w:t>
      </w:r>
      <w:proofErr w:type="spellEnd"/>
      <w:r w:rsidR="009B7FBD">
        <w:rPr>
          <w:rFonts w:hint="eastAsia"/>
        </w:rPr>
        <w:t>、</w:t>
      </w:r>
      <w:proofErr w:type="spellStart"/>
      <w:r w:rsidR="009B7FBD" w:rsidRPr="009B7FBD">
        <w:t>securekey</w:t>
      </w:r>
      <w:proofErr w:type="spellEnd"/>
      <w:r w:rsidR="009B7FBD">
        <w:rPr>
          <w:rFonts w:hint="eastAsia"/>
        </w:rPr>
        <w:t>；</w:t>
      </w:r>
    </w:p>
    <w:p w14:paraId="29E9C1AF" w14:textId="39BAC63A" w:rsidR="00B92E2C" w:rsidRDefault="00B92E2C" w:rsidP="00D37BE2">
      <w:pPr>
        <w:pStyle w:val="af0"/>
        <w:numPr>
          <w:ilvl w:val="0"/>
          <w:numId w:val="74"/>
        </w:numPr>
        <w:ind w:firstLineChars="0"/>
      </w:pPr>
      <w:r>
        <w:rPr>
          <w:rFonts w:hint="eastAsia"/>
        </w:rPr>
        <w:lastRenderedPageBreak/>
        <w:t>备注：非必填项，文本录入框，支持用户录入设备类型的备注信息；</w:t>
      </w:r>
    </w:p>
    <w:p w14:paraId="66BA5E35" w14:textId="77777777" w:rsidR="009B7FBD" w:rsidRDefault="009B7FBD" w:rsidP="009B7FBD">
      <w:pPr>
        <w:pStyle w:val="af0"/>
        <w:ind w:left="920" w:firstLineChars="0" w:firstLine="0"/>
      </w:pPr>
    </w:p>
    <w:p w14:paraId="432A57EC" w14:textId="1436959B" w:rsidR="00B92E2C" w:rsidRDefault="00B92E2C" w:rsidP="00B92E2C">
      <w:pPr>
        <w:pStyle w:val="a1"/>
      </w:pPr>
      <w:bookmarkStart w:id="3" w:name="_Toc187247424"/>
      <w:r>
        <w:rPr>
          <w:rFonts w:hint="eastAsia"/>
        </w:rPr>
        <w:t>编辑</w:t>
      </w:r>
      <w:r>
        <w:rPr>
          <w:rFonts w:hint="eastAsia"/>
        </w:rPr>
        <w:t>/</w:t>
      </w:r>
      <w:r>
        <w:rPr>
          <w:rFonts w:hint="eastAsia"/>
        </w:rPr>
        <w:t>删除设备类型</w:t>
      </w:r>
      <w:bookmarkEnd w:id="3"/>
    </w:p>
    <w:p w14:paraId="7F1638FE" w14:textId="195C25E4" w:rsidR="00D37BE2" w:rsidRDefault="00CF1479" w:rsidP="00CF1479">
      <w:pPr>
        <w:pStyle w:val="af0"/>
        <w:numPr>
          <w:ilvl w:val="0"/>
          <w:numId w:val="76"/>
        </w:numPr>
        <w:ind w:firstLineChars="0"/>
      </w:pPr>
      <w:r>
        <w:rPr>
          <w:rFonts w:hint="eastAsia"/>
        </w:rPr>
        <w:t>编辑</w:t>
      </w:r>
    </w:p>
    <w:p w14:paraId="14472BDB" w14:textId="57119DFD" w:rsidR="00B92E2C" w:rsidRDefault="00CF1479" w:rsidP="00052DAA">
      <w:pPr>
        <w:pStyle w:val="af0"/>
        <w:ind w:firstLine="480"/>
      </w:pPr>
      <w:r>
        <w:rPr>
          <w:rFonts w:hint="eastAsia"/>
        </w:rPr>
        <w:t>支持点击“编辑”功能链接编辑设备类型信息，和新增一致；</w:t>
      </w:r>
    </w:p>
    <w:p w14:paraId="06103603" w14:textId="028835B5" w:rsidR="00CF1479" w:rsidRDefault="00CF1479" w:rsidP="00CF1479">
      <w:pPr>
        <w:pStyle w:val="af0"/>
        <w:numPr>
          <w:ilvl w:val="0"/>
          <w:numId w:val="76"/>
        </w:numPr>
        <w:ind w:firstLineChars="0"/>
      </w:pPr>
      <w:r>
        <w:rPr>
          <w:rFonts w:hint="eastAsia"/>
        </w:rPr>
        <w:t>删除</w:t>
      </w:r>
    </w:p>
    <w:p w14:paraId="6BD0E3A2" w14:textId="4AA2F463" w:rsidR="00CF1479" w:rsidRDefault="00CF1479" w:rsidP="00052DAA">
      <w:pPr>
        <w:pStyle w:val="af0"/>
        <w:ind w:firstLine="480"/>
      </w:pPr>
      <w:r>
        <w:rPr>
          <w:rFonts w:hint="eastAsia"/>
        </w:rPr>
        <w:t>已关联了设备档案的设备类型不能再</w:t>
      </w:r>
      <w:r w:rsidR="00AB71A6">
        <w:rPr>
          <w:rFonts w:hint="eastAsia"/>
        </w:rPr>
        <w:t>删除，提示“</w:t>
      </w:r>
      <w:r w:rsidR="001842FA">
        <w:rPr>
          <w:rFonts w:hint="eastAsia"/>
        </w:rPr>
        <w:t>[</w:t>
      </w:r>
      <w:r w:rsidR="001842FA">
        <w:rPr>
          <w:rFonts w:hint="eastAsia"/>
        </w:rPr>
        <w:t>设备类型名称</w:t>
      </w:r>
      <w:r w:rsidR="001842FA">
        <w:rPr>
          <w:rFonts w:hint="eastAsia"/>
        </w:rPr>
        <w:t>]</w:t>
      </w:r>
      <w:r w:rsidR="00AB71A6">
        <w:rPr>
          <w:rFonts w:hint="eastAsia"/>
        </w:rPr>
        <w:t>已关联设备档案</w:t>
      </w:r>
      <w:r w:rsidR="001842FA">
        <w:rPr>
          <w:rFonts w:hint="eastAsia"/>
        </w:rPr>
        <w:t>，</w:t>
      </w:r>
      <w:r w:rsidR="00AB71A6">
        <w:rPr>
          <w:rFonts w:hint="eastAsia"/>
        </w:rPr>
        <w:t>不能删除”；</w:t>
      </w:r>
    </w:p>
    <w:p w14:paraId="7C0127BB" w14:textId="378DB699" w:rsidR="00AB71A6" w:rsidRDefault="00AB71A6" w:rsidP="00052DAA">
      <w:pPr>
        <w:pStyle w:val="af0"/>
        <w:ind w:firstLine="480"/>
      </w:pPr>
      <w:r>
        <w:rPr>
          <w:rFonts w:hint="eastAsia"/>
        </w:rPr>
        <w:t>未关联设备档案的设备类型可选中进行删除</w:t>
      </w:r>
      <w:r w:rsidR="001842FA">
        <w:rPr>
          <w:rFonts w:hint="eastAsia"/>
        </w:rPr>
        <w:t>，支持批量选中删除</w:t>
      </w:r>
      <w:r>
        <w:rPr>
          <w:rFonts w:hint="eastAsia"/>
        </w:rPr>
        <w:t>。</w:t>
      </w:r>
    </w:p>
    <w:p w14:paraId="36C0AA41" w14:textId="77777777" w:rsidR="00CF1479" w:rsidRDefault="00CF1479" w:rsidP="00052DAA">
      <w:pPr>
        <w:pStyle w:val="af0"/>
        <w:ind w:firstLine="480"/>
      </w:pPr>
    </w:p>
    <w:p w14:paraId="267B3FB2" w14:textId="1BA69B71" w:rsidR="00B92E2C" w:rsidRDefault="00B92E2C" w:rsidP="00B92E2C">
      <w:pPr>
        <w:pStyle w:val="a1"/>
      </w:pPr>
      <w:bookmarkStart w:id="4" w:name="_Toc149668302"/>
      <w:bookmarkStart w:id="5" w:name="_Toc187247425"/>
      <w:r>
        <w:rPr>
          <w:rFonts w:hint="eastAsia"/>
        </w:rPr>
        <w:t>导入</w:t>
      </w:r>
      <w:bookmarkEnd w:id="4"/>
      <w:r>
        <w:rPr>
          <w:rFonts w:hint="eastAsia"/>
        </w:rPr>
        <w:t>/</w:t>
      </w:r>
      <w:r>
        <w:rPr>
          <w:rFonts w:hint="eastAsia"/>
        </w:rPr>
        <w:t>导出</w:t>
      </w:r>
      <w:bookmarkEnd w:id="5"/>
    </w:p>
    <w:p w14:paraId="36F0310D" w14:textId="10B39047" w:rsidR="00B92E2C" w:rsidRPr="00B92E2C" w:rsidRDefault="00B92E2C" w:rsidP="00B92E2C">
      <w:pPr>
        <w:pStyle w:val="af0"/>
        <w:numPr>
          <w:ilvl w:val="0"/>
          <w:numId w:val="75"/>
        </w:numPr>
        <w:ind w:firstLineChars="0"/>
      </w:pPr>
      <w:r>
        <w:rPr>
          <w:rFonts w:hint="eastAsia"/>
        </w:rPr>
        <w:t>EXCEL</w:t>
      </w:r>
      <w:r>
        <w:rPr>
          <w:rFonts w:hint="eastAsia"/>
        </w:rPr>
        <w:t>导入</w:t>
      </w:r>
    </w:p>
    <w:p w14:paraId="614763BB" w14:textId="0FF9FBA9" w:rsidR="00B92E2C" w:rsidRPr="002A0BB0" w:rsidRDefault="00B92E2C" w:rsidP="00B92E2C">
      <w:pPr>
        <w:pStyle w:val="af0"/>
        <w:numPr>
          <w:ilvl w:val="0"/>
          <w:numId w:val="21"/>
        </w:numPr>
        <w:ind w:firstLineChars="0"/>
      </w:pPr>
      <w:r w:rsidRPr="002A0BB0">
        <w:rPr>
          <w:rFonts w:hint="eastAsia"/>
        </w:rPr>
        <w:t>提供</w:t>
      </w:r>
      <w:r w:rsidRPr="002A0BB0">
        <w:rPr>
          <w:rFonts w:hint="eastAsia"/>
        </w:rPr>
        <w:t>E</w:t>
      </w:r>
      <w:r w:rsidRPr="002A0BB0">
        <w:t>XCEL</w:t>
      </w:r>
      <w:r w:rsidRPr="002A0BB0">
        <w:rPr>
          <w:rFonts w:hint="eastAsia"/>
        </w:rPr>
        <w:t>标准模板实现批量导入</w:t>
      </w:r>
      <w:r w:rsidR="003A3D30">
        <w:rPr>
          <w:rFonts w:hint="eastAsia"/>
        </w:rPr>
        <w:t>设备类型</w:t>
      </w:r>
      <w:r w:rsidRPr="002A0BB0">
        <w:rPr>
          <w:rFonts w:hint="eastAsia"/>
        </w:rPr>
        <w:t>信息。</w:t>
      </w:r>
    </w:p>
    <w:p w14:paraId="0AC9F57F" w14:textId="7BE4B8C4" w:rsidR="00B92E2C" w:rsidRDefault="00B92E2C" w:rsidP="00B92E2C">
      <w:pPr>
        <w:pStyle w:val="af0"/>
        <w:numPr>
          <w:ilvl w:val="0"/>
          <w:numId w:val="21"/>
        </w:numPr>
        <w:ind w:firstLineChars="0"/>
      </w:pPr>
      <w:r>
        <w:rPr>
          <w:rFonts w:hint="eastAsia"/>
        </w:rPr>
        <w:t>导入时</w:t>
      </w:r>
      <w:r w:rsidRPr="002A0BB0">
        <w:rPr>
          <w:rFonts w:hint="eastAsia"/>
        </w:rPr>
        <w:t>要像保存新增时做一样的校验</w:t>
      </w:r>
      <w:r>
        <w:rPr>
          <w:rFonts w:hint="eastAsia"/>
        </w:rPr>
        <w:t>，</w:t>
      </w:r>
      <w:r w:rsidRPr="002A0BB0">
        <w:rPr>
          <w:rFonts w:hint="eastAsia"/>
        </w:rPr>
        <w:t>如果</w:t>
      </w:r>
      <w:r>
        <w:rPr>
          <w:rFonts w:hint="eastAsia"/>
        </w:rPr>
        <w:t>导入存在异常</w:t>
      </w:r>
      <w:r w:rsidRPr="002A0BB0">
        <w:rPr>
          <w:rFonts w:hint="eastAsia"/>
        </w:rPr>
        <w:t>情况，</w:t>
      </w:r>
      <w:r>
        <w:rPr>
          <w:rFonts w:hint="eastAsia"/>
        </w:rPr>
        <w:t>则</w:t>
      </w:r>
      <w:r w:rsidRPr="002A0BB0">
        <w:rPr>
          <w:rFonts w:hint="eastAsia"/>
        </w:rPr>
        <w:t>整表不导入，并提示具体失败原因（要定位到具体哪一行的哪个字段信息出错）。</w:t>
      </w:r>
    </w:p>
    <w:p w14:paraId="00DBC695" w14:textId="77777777" w:rsidR="00B92E2C" w:rsidRDefault="00B92E2C" w:rsidP="00B92E2C">
      <w:pPr>
        <w:pStyle w:val="af0"/>
        <w:numPr>
          <w:ilvl w:val="0"/>
          <w:numId w:val="75"/>
        </w:numPr>
        <w:ind w:firstLineChars="0"/>
      </w:pPr>
      <w:bookmarkStart w:id="6" w:name="_Toc149668303"/>
      <w:r w:rsidRPr="002A0BB0">
        <w:rPr>
          <w:rFonts w:hint="eastAsia"/>
        </w:rPr>
        <w:t>E</w:t>
      </w:r>
      <w:r w:rsidRPr="002A0BB0">
        <w:t>XCEL</w:t>
      </w:r>
      <w:r>
        <w:rPr>
          <w:rFonts w:hint="eastAsia"/>
        </w:rPr>
        <w:t>导出</w:t>
      </w:r>
      <w:bookmarkEnd w:id="6"/>
    </w:p>
    <w:p w14:paraId="0A5DF383" w14:textId="69558E94" w:rsidR="00B92E2C" w:rsidRDefault="00B92E2C" w:rsidP="00B92E2C">
      <w:pPr>
        <w:pStyle w:val="af0"/>
        <w:ind w:firstLine="480"/>
      </w:pPr>
      <w:r>
        <w:rPr>
          <w:rFonts w:hint="eastAsia"/>
        </w:rPr>
        <w:t>支持</w:t>
      </w:r>
      <w:r w:rsidRPr="002A0BB0">
        <w:rPr>
          <w:rFonts w:hint="eastAsia"/>
        </w:rPr>
        <w:t>把当前查询结果的</w:t>
      </w:r>
      <w:r>
        <w:rPr>
          <w:rFonts w:hint="eastAsia"/>
        </w:rPr>
        <w:t>列表</w:t>
      </w:r>
      <w:r w:rsidRPr="002A0BB0">
        <w:rPr>
          <w:rFonts w:hint="eastAsia"/>
        </w:rPr>
        <w:t>记录批量导出到</w:t>
      </w:r>
      <w:r w:rsidRPr="002A0BB0">
        <w:rPr>
          <w:rFonts w:hint="eastAsia"/>
        </w:rPr>
        <w:t>E</w:t>
      </w:r>
      <w:r w:rsidRPr="002A0BB0">
        <w:t>XCEL</w:t>
      </w:r>
      <w:r w:rsidRPr="002A0BB0">
        <w:rPr>
          <w:rFonts w:hint="eastAsia"/>
        </w:rPr>
        <w:t>文件中</w:t>
      </w:r>
      <w:r>
        <w:rPr>
          <w:rFonts w:hint="eastAsia"/>
        </w:rPr>
        <w:t>，导出字段包括当前列表的所有字段。</w:t>
      </w:r>
    </w:p>
    <w:p w14:paraId="4DF3E962" w14:textId="77777777" w:rsidR="00B92E2C" w:rsidRPr="00B92E2C" w:rsidRDefault="00B92E2C" w:rsidP="00052DAA">
      <w:pPr>
        <w:pStyle w:val="af0"/>
        <w:ind w:firstLine="480"/>
      </w:pPr>
    </w:p>
    <w:p w14:paraId="2A4EA777" w14:textId="214CB854" w:rsidR="00B92E2C" w:rsidRDefault="001842FA" w:rsidP="001842FA">
      <w:pPr>
        <w:pStyle w:val="a1"/>
      </w:pPr>
      <w:bookmarkStart w:id="7" w:name="_Toc187247426"/>
      <w:r>
        <w:rPr>
          <w:rFonts w:hint="eastAsia"/>
        </w:rPr>
        <w:t>物模型管理</w:t>
      </w:r>
      <w:bookmarkEnd w:id="7"/>
    </w:p>
    <w:p w14:paraId="2AD5CCD2" w14:textId="1B100873" w:rsidR="001E718F" w:rsidRDefault="00114D61" w:rsidP="00052DAA">
      <w:pPr>
        <w:pStyle w:val="af0"/>
        <w:ind w:firstLine="480"/>
      </w:pPr>
      <w:r>
        <w:rPr>
          <w:rFonts w:hint="eastAsia"/>
        </w:rPr>
        <w:t>在设备类型列表中选中指定设备类型记录（单选），点击“物模型管理”，打开【物模型管理】新标签页（</w:t>
      </w:r>
      <w:proofErr w:type="gramStart"/>
      <w:r>
        <w:rPr>
          <w:rFonts w:hint="eastAsia"/>
        </w:rPr>
        <w:t>非弹窗</w:t>
      </w:r>
      <w:proofErr w:type="gramEnd"/>
      <w:r>
        <w:rPr>
          <w:rFonts w:hint="eastAsia"/>
        </w:rPr>
        <w:t>），展示当前设备类型的设备大类、设备类型、设备类型编码信息，并</w:t>
      </w:r>
      <w:r w:rsidR="001E718F">
        <w:rPr>
          <w:rFonts w:hint="eastAsia"/>
        </w:rPr>
        <w:t>按</w:t>
      </w:r>
      <w:r w:rsidR="001E718F">
        <w:rPr>
          <w:rFonts w:hint="eastAsia"/>
        </w:rPr>
        <w:t>[</w:t>
      </w:r>
      <w:r w:rsidR="001E718F">
        <w:rPr>
          <w:rFonts w:hint="eastAsia"/>
        </w:rPr>
        <w:t>属性</w:t>
      </w:r>
      <w:r w:rsidR="001E718F">
        <w:rPr>
          <w:rFonts w:hint="eastAsia"/>
        </w:rPr>
        <w:t>]</w:t>
      </w:r>
      <w:r w:rsidR="001E718F">
        <w:rPr>
          <w:rFonts w:hint="eastAsia"/>
        </w:rPr>
        <w:t>、</w:t>
      </w:r>
      <w:r w:rsidR="001E718F">
        <w:rPr>
          <w:rFonts w:hint="eastAsia"/>
        </w:rPr>
        <w:t>[</w:t>
      </w:r>
      <w:r w:rsidR="001E718F">
        <w:rPr>
          <w:rFonts w:hint="eastAsia"/>
        </w:rPr>
        <w:t>事件</w:t>
      </w:r>
      <w:r w:rsidR="001E718F">
        <w:rPr>
          <w:rFonts w:hint="eastAsia"/>
        </w:rPr>
        <w:t>]</w:t>
      </w:r>
      <w:r w:rsidR="001E718F">
        <w:rPr>
          <w:rFonts w:hint="eastAsia"/>
        </w:rPr>
        <w:t>、</w:t>
      </w:r>
      <w:r w:rsidR="001E718F">
        <w:rPr>
          <w:rFonts w:hint="eastAsia"/>
        </w:rPr>
        <w:t>[</w:t>
      </w:r>
      <w:r w:rsidR="001E718F">
        <w:rPr>
          <w:rFonts w:hint="eastAsia"/>
        </w:rPr>
        <w:t>命令</w:t>
      </w:r>
      <w:r w:rsidR="001E718F">
        <w:rPr>
          <w:rFonts w:hint="eastAsia"/>
        </w:rPr>
        <w:t>]</w:t>
      </w:r>
      <w:r w:rsidR="001E718F">
        <w:rPr>
          <w:rFonts w:hint="eastAsia"/>
        </w:rPr>
        <w:t>分</w:t>
      </w:r>
      <w:r w:rsidR="001E718F">
        <w:rPr>
          <w:rFonts w:hint="eastAsia"/>
        </w:rPr>
        <w:t>tab</w:t>
      </w:r>
      <w:r w:rsidR="001E718F">
        <w:rPr>
          <w:rFonts w:hint="eastAsia"/>
        </w:rPr>
        <w:t>维护当前设备类型的相应物模型。</w:t>
      </w:r>
    </w:p>
    <w:p w14:paraId="7DF22CA7" w14:textId="21C41F12" w:rsidR="0091728B" w:rsidRPr="0091728B" w:rsidRDefault="0091728B" w:rsidP="0091728B">
      <w:pPr>
        <w:pStyle w:val="af0"/>
        <w:ind w:firstLineChars="0" w:firstLine="0"/>
      </w:pPr>
      <w:r w:rsidRPr="0091728B">
        <w:rPr>
          <w:rFonts w:hint="eastAsia"/>
          <w:noProof/>
        </w:rPr>
        <w:lastRenderedPageBreak/>
        <w:drawing>
          <wp:inline distT="0" distB="0" distL="0" distR="0" wp14:anchorId="3E1670CD" wp14:editId="7AC6A3AC">
            <wp:extent cx="5274310" cy="2546350"/>
            <wp:effectExtent l="0" t="0" r="2540" b="6350"/>
            <wp:docPr id="21235778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9FCF" w14:textId="2F905ECD" w:rsidR="001842FA" w:rsidRPr="00114D61" w:rsidRDefault="00114D61" w:rsidP="00A55B8D">
      <w:pPr>
        <w:pStyle w:val="a2"/>
      </w:pPr>
      <w:r>
        <w:rPr>
          <w:rFonts w:hint="eastAsia"/>
        </w:rPr>
        <w:t>属性管理</w:t>
      </w:r>
    </w:p>
    <w:p w14:paraId="44B7BB45" w14:textId="2D657406" w:rsidR="00564A70" w:rsidRDefault="00564A70" w:rsidP="00052DAA">
      <w:pPr>
        <w:pStyle w:val="af0"/>
        <w:ind w:firstLine="480"/>
      </w:pPr>
      <w:r>
        <w:rPr>
          <w:rFonts w:hint="eastAsia"/>
        </w:rPr>
        <w:t>属性</w:t>
      </w:r>
      <w:r w:rsidRPr="00564A70">
        <w:t>指设备在运行过程中的各类参数、状态数据。如温湿度传感器采集的温度、湿度值；电器类设备的开关状态值、车载设备采集的当前速度、经纬度值</w:t>
      </w:r>
      <w:r>
        <w:rPr>
          <w:rFonts w:hint="eastAsia"/>
        </w:rPr>
        <w:t>等</w:t>
      </w:r>
      <w:r w:rsidRPr="00564A70">
        <w:t>。</w:t>
      </w:r>
    </w:p>
    <w:p w14:paraId="5E291981" w14:textId="77777777" w:rsidR="00564A70" w:rsidRDefault="00564A70" w:rsidP="00564A70">
      <w:pPr>
        <w:pStyle w:val="af0"/>
        <w:ind w:firstLine="480"/>
      </w:pPr>
      <w:r>
        <w:rPr>
          <w:rFonts w:hint="eastAsia"/>
        </w:rPr>
        <w:t>打开【物模型管理】标签页，默认展示当前设备类型的</w:t>
      </w:r>
      <w:r>
        <w:rPr>
          <w:rFonts w:hint="eastAsia"/>
        </w:rPr>
        <w:t>[</w:t>
      </w:r>
      <w:r>
        <w:rPr>
          <w:rFonts w:hint="eastAsia"/>
        </w:rPr>
        <w:t>属性</w:t>
      </w:r>
      <w:r>
        <w:rPr>
          <w:rFonts w:hint="eastAsia"/>
        </w:rPr>
        <w:t>]tab</w:t>
      </w:r>
      <w:r>
        <w:rPr>
          <w:rFonts w:hint="eastAsia"/>
        </w:rPr>
        <w:t>，属性列表展示当前设备类型已定义的属性记录，支持添加、编辑、删除当前设备类型的属性。</w:t>
      </w:r>
    </w:p>
    <w:p w14:paraId="61CD1094" w14:textId="3BDBE6E5" w:rsidR="001842FA" w:rsidRPr="001E718F" w:rsidRDefault="001E718F" w:rsidP="004A0DEB">
      <w:pPr>
        <w:pStyle w:val="a3"/>
        <w:rPr>
          <w:rFonts w:hint="eastAsia"/>
        </w:rPr>
      </w:pPr>
      <w:r>
        <w:rPr>
          <w:rFonts w:hint="eastAsia"/>
        </w:rPr>
        <w:t>添加属性</w:t>
      </w:r>
    </w:p>
    <w:p w14:paraId="4BDD86F4" w14:textId="0128B3C3" w:rsidR="001E718F" w:rsidRDefault="001E718F" w:rsidP="001E718F">
      <w:pPr>
        <w:pStyle w:val="af0"/>
        <w:ind w:firstLine="480"/>
      </w:pPr>
      <w:r>
        <w:rPr>
          <w:rFonts w:hint="eastAsia"/>
        </w:rPr>
        <w:t>点击【添加属性】功能按钮，弹出“</w:t>
      </w:r>
      <w:r w:rsidR="002A68CA">
        <w:rPr>
          <w:rFonts w:hint="eastAsia"/>
        </w:rPr>
        <w:t>添加</w:t>
      </w:r>
      <w:r>
        <w:rPr>
          <w:rFonts w:hint="eastAsia"/>
        </w:rPr>
        <w:t>属性”弹窗：</w:t>
      </w:r>
      <w:r>
        <w:t xml:space="preserve"> </w:t>
      </w:r>
    </w:p>
    <w:p w14:paraId="795FB0A6" w14:textId="31056ED3" w:rsidR="0098278F" w:rsidRPr="0098278F" w:rsidRDefault="0098278F" w:rsidP="0098278F">
      <w:pPr>
        <w:pStyle w:val="af0"/>
        <w:ind w:firstLine="480"/>
        <w:jc w:val="center"/>
      </w:pPr>
      <w:r w:rsidRPr="0098278F">
        <w:rPr>
          <w:rFonts w:hint="eastAsia"/>
          <w:noProof/>
        </w:rPr>
        <w:drawing>
          <wp:inline distT="0" distB="0" distL="0" distR="0" wp14:anchorId="23186176" wp14:editId="54450FB4">
            <wp:extent cx="3278516" cy="3460376"/>
            <wp:effectExtent l="0" t="0" r="0" b="6985"/>
            <wp:docPr id="16020838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298" cy="347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37CE" w14:textId="043F4A11" w:rsidR="001E718F" w:rsidRDefault="002A68CA" w:rsidP="002A68CA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lastRenderedPageBreak/>
        <w:t>属性</w:t>
      </w:r>
      <w:r w:rsidR="0091728B">
        <w:rPr>
          <w:rFonts w:hint="eastAsia"/>
        </w:rPr>
        <w:t>标识</w:t>
      </w:r>
      <w:r>
        <w:rPr>
          <w:rFonts w:hint="eastAsia"/>
        </w:rPr>
        <w:t>：必填项，文本录入框；</w:t>
      </w:r>
    </w:p>
    <w:p w14:paraId="6A052326" w14:textId="01A3D17F" w:rsidR="002A68CA" w:rsidRDefault="002A68CA" w:rsidP="002A68CA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属性名称：必填项，文本录入框；</w:t>
      </w:r>
    </w:p>
    <w:p w14:paraId="5778A844" w14:textId="4FA62D8E" w:rsidR="002A68CA" w:rsidRDefault="002A68CA" w:rsidP="002A68CA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数据类型：必填项，选项框，选项支持字典值配置，包括：</w:t>
      </w:r>
    </w:p>
    <w:p w14:paraId="60574AD8" w14:textId="45779074" w:rsidR="002A68CA" w:rsidRDefault="002A68CA" w:rsidP="002A68CA">
      <w:pPr>
        <w:pStyle w:val="af0"/>
        <w:numPr>
          <w:ilvl w:val="0"/>
          <w:numId w:val="79"/>
        </w:numPr>
        <w:ind w:firstLineChars="0"/>
      </w:pPr>
      <w:r>
        <w:rPr>
          <w:rFonts w:hint="eastAsia"/>
        </w:rPr>
        <w:t>布尔型：非真即假的二值型变量。</w:t>
      </w:r>
    </w:p>
    <w:p w14:paraId="0FDF1C2F" w14:textId="16ED981F" w:rsidR="002A68CA" w:rsidRDefault="002A68CA" w:rsidP="002A68CA">
      <w:pPr>
        <w:pStyle w:val="af0"/>
        <w:numPr>
          <w:ilvl w:val="0"/>
          <w:numId w:val="79"/>
        </w:numPr>
        <w:ind w:firstLineChars="0"/>
      </w:pPr>
      <w:r>
        <w:rPr>
          <w:rFonts w:hint="eastAsia"/>
        </w:rPr>
        <w:t>整数型：可用于线性调节的整数变量。</w:t>
      </w:r>
    </w:p>
    <w:p w14:paraId="7D48F722" w14:textId="33F198E8" w:rsidR="002A68CA" w:rsidRDefault="002A68CA" w:rsidP="002A68CA">
      <w:pPr>
        <w:pStyle w:val="af0"/>
        <w:numPr>
          <w:ilvl w:val="0"/>
          <w:numId w:val="79"/>
        </w:numPr>
        <w:ind w:firstLineChars="0"/>
      </w:pPr>
      <w:r>
        <w:rPr>
          <w:rFonts w:hint="eastAsia"/>
        </w:rPr>
        <w:t>字符型：以字符串形式表达的功能点。</w:t>
      </w:r>
    </w:p>
    <w:p w14:paraId="733DDF2A" w14:textId="5683C63C" w:rsidR="002A68CA" w:rsidRDefault="002A68CA" w:rsidP="002A68CA">
      <w:pPr>
        <w:pStyle w:val="af0"/>
        <w:numPr>
          <w:ilvl w:val="0"/>
          <w:numId w:val="79"/>
        </w:numPr>
        <w:ind w:firstLineChars="0"/>
      </w:pPr>
      <w:r>
        <w:rPr>
          <w:rFonts w:hint="eastAsia"/>
        </w:rPr>
        <w:t>浮点型：精度为浮点型的功能点。</w:t>
      </w:r>
    </w:p>
    <w:p w14:paraId="27A74C5D" w14:textId="1858D05A" w:rsidR="002A68CA" w:rsidRDefault="002A68CA" w:rsidP="002A68CA">
      <w:pPr>
        <w:pStyle w:val="af0"/>
        <w:numPr>
          <w:ilvl w:val="0"/>
          <w:numId w:val="79"/>
        </w:numPr>
        <w:ind w:firstLineChars="0"/>
      </w:pPr>
      <w:r>
        <w:rPr>
          <w:rFonts w:hint="eastAsia"/>
        </w:rPr>
        <w:t>枚举型：自定义的有限集合值。</w:t>
      </w:r>
    </w:p>
    <w:p w14:paraId="5204A5D0" w14:textId="58295A3C" w:rsidR="002A68CA" w:rsidRDefault="002A68CA" w:rsidP="002A68CA">
      <w:pPr>
        <w:pStyle w:val="af0"/>
        <w:numPr>
          <w:ilvl w:val="0"/>
          <w:numId w:val="79"/>
        </w:numPr>
        <w:ind w:firstLineChars="0"/>
      </w:pPr>
      <w:r>
        <w:rPr>
          <w:rFonts w:hint="eastAsia"/>
        </w:rPr>
        <w:t>时间型：</w:t>
      </w:r>
      <w:r>
        <w:rPr>
          <w:rFonts w:hint="eastAsia"/>
        </w:rPr>
        <w:t xml:space="preserve">string </w:t>
      </w:r>
      <w:r>
        <w:rPr>
          <w:rFonts w:hint="eastAsia"/>
        </w:rPr>
        <w:t>类型的</w:t>
      </w:r>
      <w:r>
        <w:rPr>
          <w:rFonts w:hint="eastAsia"/>
        </w:rPr>
        <w:t xml:space="preserve"> UTC </w:t>
      </w:r>
      <w:r>
        <w:rPr>
          <w:rFonts w:hint="eastAsia"/>
        </w:rPr>
        <w:t>时间戳（毫秒）。</w:t>
      </w:r>
    </w:p>
    <w:p w14:paraId="3A0A8B8A" w14:textId="003E3856" w:rsidR="002A68CA" w:rsidRDefault="0091728B" w:rsidP="002A68CA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读写</w:t>
      </w:r>
      <w:r w:rsidR="002A68CA">
        <w:rPr>
          <w:rFonts w:hint="eastAsia"/>
        </w:rPr>
        <w:t>类型：必填项，</w:t>
      </w:r>
      <w:proofErr w:type="gramStart"/>
      <w:r w:rsidR="002A68CA">
        <w:rPr>
          <w:rFonts w:hint="eastAsia"/>
        </w:rPr>
        <w:t>可勾选选项</w:t>
      </w:r>
      <w:proofErr w:type="gramEnd"/>
      <w:r w:rsidR="002A68CA">
        <w:rPr>
          <w:rFonts w:hint="eastAsia"/>
        </w:rPr>
        <w:t>包括</w:t>
      </w:r>
      <w:r w:rsidR="00564A70">
        <w:rPr>
          <w:rFonts w:hint="eastAsia"/>
        </w:rPr>
        <w:t>“</w:t>
      </w:r>
      <w:r w:rsidR="002A68CA">
        <w:rPr>
          <w:rFonts w:hint="eastAsia"/>
        </w:rPr>
        <w:t>只读</w:t>
      </w:r>
      <w:r w:rsidR="00564A70">
        <w:rPr>
          <w:rFonts w:hint="eastAsia"/>
        </w:rPr>
        <w:t>”</w:t>
      </w:r>
      <w:r w:rsidR="002A68CA">
        <w:rPr>
          <w:rFonts w:hint="eastAsia"/>
        </w:rPr>
        <w:t>和</w:t>
      </w:r>
      <w:r w:rsidR="00564A70">
        <w:rPr>
          <w:rFonts w:hint="eastAsia"/>
        </w:rPr>
        <w:t>“</w:t>
      </w:r>
      <w:r w:rsidR="002A68CA">
        <w:rPr>
          <w:rFonts w:hint="eastAsia"/>
        </w:rPr>
        <w:t>读写</w:t>
      </w:r>
      <w:r w:rsidR="00564A70">
        <w:rPr>
          <w:rFonts w:hint="eastAsia"/>
        </w:rPr>
        <w:t>”</w:t>
      </w:r>
      <w:r w:rsidR="002A68CA">
        <w:rPr>
          <w:rFonts w:hint="eastAsia"/>
        </w:rPr>
        <w:t>；</w:t>
      </w:r>
      <w:r w:rsidR="00564A70" w:rsidRPr="00564A70">
        <w:t>读写表示该属性</w:t>
      </w:r>
      <w:r w:rsidR="00564A70">
        <w:rPr>
          <w:rFonts w:hint="eastAsia"/>
        </w:rPr>
        <w:t>既可</w:t>
      </w:r>
      <w:r w:rsidR="00564A70" w:rsidRPr="00564A70">
        <w:t>从设备端上报到平台也可从平台发起控制，只读表示该属性只从设备向平台上报</w:t>
      </w:r>
      <w:r w:rsidR="00564A70">
        <w:rPr>
          <w:rFonts w:hint="eastAsia"/>
        </w:rPr>
        <w:t>；</w:t>
      </w:r>
    </w:p>
    <w:p w14:paraId="60561619" w14:textId="38D5E969" w:rsidR="002A68CA" w:rsidRDefault="0098278F" w:rsidP="002A68CA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属性</w:t>
      </w:r>
      <w:r w:rsidR="002A68CA">
        <w:rPr>
          <w:rFonts w:hint="eastAsia"/>
        </w:rPr>
        <w:t>单位：非必填项，</w:t>
      </w:r>
      <w:r>
        <w:rPr>
          <w:rFonts w:hint="eastAsia"/>
        </w:rPr>
        <w:t>选择框，选项值支持字典配置，包括无，</w:t>
      </w:r>
      <w:r>
        <w:rPr>
          <w:rFonts w:hint="eastAsia"/>
        </w:rPr>
        <w:t>%</w:t>
      </w:r>
      <w:r>
        <w:rPr>
          <w:rFonts w:hint="eastAsia"/>
        </w:rPr>
        <w:t>、</w:t>
      </w:r>
      <w:r>
        <w:rPr>
          <w:rFonts w:ascii="宋体" w:hAnsi="宋体" w:cs="宋体" w:hint="eastAsia"/>
        </w:rPr>
        <w:t>℃等</w:t>
      </w:r>
      <w:r w:rsidR="002A68CA">
        <w:rPr>
          <w:rFonts w:hint="eastAsia"/>
        </w:rPr>
        <w:t>；</w:t>
      </w:r>
    </w:p>
    <w:p w14:paraId="542B595E" w14:textId="0F31B8CA" w:rsidR="002A68CA" w:rsidRDefault="002A68CA" w:rsidP="002A68CA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属性描述：非必填项，文本录入框；</w:t>
      </w:r>
    </w:p>
    <w:p w14:paraId="4174BECA" w14:textId="5A62D241" w:rsidR="002A68CA" w:rsidRDefault="002A68CA" w:rsidP="002A68CA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正常范围：非必填项，数值录入框，支持录入数值上下限范围；</w:t>
      </w:r>
    </w:p>
    <w:p w14:paraId="7F591B3F" w14:textId="77777777" w:rsidR="002A68CA" w:rsidRDefault="002A68CA" w:rsidP="00052DAA">
      <w:pPr>
        <w:pStyle w:val="af0"/>
        <w:ind w:firstLine="480"/>
      </w:pPr>
    </w:p>
    <w:p w14:paraId="2516577D" w14:textId="7AA16189" w:rsidR="002A68CA" w:rsidRPr="001E718F" w:rsidRDefault="002A68CA" w:rsidP="004A0DEB">
      <w:pPr>
        <w:pStyle w:val="a3"/>
        <w:rPr>
          <w:rFonts w:hint="eastAsia"/>
        </w:rPr>
      </w:pPr>
      <w:r>
        <w:rPr>
          <w:rFonts w:hint="eastAsia"/>
        </w:rPr>
        <w:t>编辑属性</w:t>
      </w:r>
    </w:p>
    <w:p w14:paraId="1F05A5B0" w14:textId="21EB38FA" w:rsidR="002A68CA" w:rsidRDefault="002A68CA" w:rsidP="002A68CA">
      <w:pPr>
        <w:pStyle w:val="af0"/>
        <w:ind w:firstLine="480"/>
      </w:pPr>
      <w:r>
        <w:rPr>
          <w:rFonts w:hint="eastAsia"/>
        </w:rPr>
        <w:t>在属性列表中选中指定属性记录（单选），点击【编辑】功能按钮，弹出“编辑属性”弹窗，支持编辑属性定义信息；</w:t>
      </w:r>
    </w:p>
    <w:p w14:paraId="0240BC04" w14:textId="77777777" w:rsidR="002A68CA" w:rsidRDefault="002A68CA" w:rsidP="002A68CA">
      <w:pPr>
        <w:pStyle w:val="af0"/>
        <w:ind w:firstLine="480"/>
      </w:pPr>
    </w:p>
    <w:p w14:paraId="512933B2" w14:textId="7EF23CE1" w:rsidR="002A68CA" w:rsidRPr="001E718F" w:rsidRDefault="002A68CA" w:rsidP="004A0DEB">
      <w:pPr>
        <w:pStyle w:val="a3"/>
        <w:rPr>
          <w:rFonts w:hint="eastAsia"/>
        </w:rPr>
      </w:pPr>
      <w:r>
        <w:rPr>
          <w:rFonts w:hint="eastAsia"/>
        </w:rPr>
        <w:t>删除属性</w:t>
      </w:r>
    </w:p>
    <w:p w14:paraId="34B12362" w14:textId="29151085" w:rsidR="002A68CA" w:rsidRDefault="002A68CA" w:rsidP="002A68CA">
      <w:pPr>
        <w:pStyle w:val="af0"/>
        <w:ind w:firstLine="480"/>
      </w:pPr>
      <w:r>
        <w:rPr>
          <w:rFonts w:hint="eastAsia"/>
        </w:rPr>
        <w:t>在属性列表中选中指定属性记录（可多选），点击【删除】功能按钮，支持删除选中的属性记录；</w:t>
      </w:r>
    </w:p>
    <w:p w14:paraId="3BD2D54D" w14:textId="77777777" w:rsidR="002A68CA" w:rsidRPr="002A68CA" w:rsidRDefault="002A68CA" w:rsidP="002A68CA">
      <w:pPr>
        <w:pStyle w:val="af0"/>
        <w:ind w:firstLine="480"/>
      </w:pPr>
    </w:p>
    <w:p w14:paraId="30995F61" w14:textId="1D0610EF" w:rsidR="001E196B" w:rsidRPr="00114D61" w:rsidRDefault="001E196B" w:rsidP="001E196B">
      <w:pPr>
        <w:pStyle w:val="a2"/>
      </w:pPr>
      <w:r>
        <w:rPr>
          <w:rFonts w:hint="eastAsia"/>
        </w:rPr>
        <w:t>事件管理</w:t>
      </w:r>
    </w:p>
    <w:p w14:paraId="387188DE" w14:textId="51377A06" w:rsidR="00EA6322" w:rsidRDefault="00564A70" w:rsidP="001E196B">
      <w:pPr>
        <w:pStyle w:val="af0"/>
        <w:ind w:firstLine="480"/>
      </w:pPr>
      <w:r>
        <w:rPr>
          <w:rFonts w:hint="eastAsia"/>
        </w:rPr>
        <w:t>事件指</w:t>
      </w:r>
      <w:r w:rsidR="00EA6322" w:rsidRPr="00EA6322">
        <w:t>设备运行时，主动上报给云</w:t>
      </w:r>
      <w:r>
        <w:rPr>
          <w:rFonts w:hint="eastAsia"/>
        </w:rPr>
        <w:t>平台</w:t>
      </w:r>
      <w:r w:rsidR="00EA6322" w:rsidRPr="00EA6322">
        <w:t>的信息，一般包含需要被外部感知和处理的信息、告警和故障。事件中可包含多个输出参数</w:t>
      </w:r>
      <w:r>
        <w:rPr>
          <w:rFonts w:hint="eastAsia"/>
        </w:rPr>
        <w:t>。</w:t>
      </w:r>
    </w:p>
    <w:p w14:paraId="7E84EDFA" w14:textId="77777777" w:rsidR="00564A70" w:rsidRDefault="00564A70" w:rsidP="00564A70">
      <w:pPr>
        <w:pStyle w:val="af0"/>
        <w:ind w:firstLine="480"/>
      </w:pPr>
      <w:r>
        <w:rPr>
          <w:rFonts w:hint="eastAsia"/>
        </w:rPr>
        <w:lastRenderedPageBreak/>
        <w:t>打开【物模型管理】标签页，点击</w:t>
      </w:r>
      <w:r>
        <w:rPr>
          <w:rFonts w:hint="eastAsia"/>
        </w:rPr>
        <w:t>[</w:t>
      </w:r>
      <w:r>
        <w:rPr>
          <w:rFonts w:hint="eastAsia"/>
        </w:rPr>
        <w:t>事件</w:t>
      </w:r>
      <w:r>
        <w:rPr>
          <w:rFonts w:hint="eastAsia"/>
        </w:rPr>
        <w:t>]tab</w:t>
      </w:r>
      <w:r>
        <w:rPr>
          <w:rFonts w:hint="eastAsia"/>
        </w:rPr>
        <w:t>标签，切换到事件物模型管理界面，事件列表展示当前设备类型已定义的事件记录，支持添加、编辑、删除当前设备类型的事件物模型。</w:t>
      </w:r>
    </w:p>
    <w:p w14:paraId="459D7F41" w14:textId="6AEDF975" w:rsidR="0091728B" w:rsidRPr="0091728B" w:rsidRDefault="0091728B" w:rsidP="0091728B">
      <w:pPr>
        <w:pStyle w:val="af0"/>
        <w:ind w:firstLineChars="0" w:firstLine="0"/>
      </w:pPr>
      <w:r w:rsidRPr="0091728B">
        <w:rPr>
          <w:rFonts w:hint="eastAsia"/>
          <w:noProof/>
        </w:rPr>
        <w:drawing>
          <wp:inline distT="0" distB="0" distL="0" distR="0" wp14:anchorId="02E5D15D" wp14:editId="12F92329">
            <wp:extent cx="5274310" cy="2496820"/>
            <wp:effectExtent l="0" t="0" r="2540" b="0"/>
            <wp:docPr id="18442839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3C2D" w14:textId="2BFCC5A2" w:rsidR="001E196B" w:rsidRDefault="001E196B" w:rsidP="004A0DEB">
      <w:pPr>
        <w:pStyle w:val="a3"/>
        <w:rPr>
          <w:rFonts w:hint="eastAsia"/>
        </w:rPr>
      </w:pPr>
      <w:r>
        <w:rPr>
          <w:rFonts w:hint="eastAsia"/>
        </w:rPr>
        <w:t>事件列表</w:t>
      </w:r>
    </w:p>
    <w:p w14:paraId="29E6F17F" w14:textId="42B5983D" w:rsidR="001E196B" w:rsidRDefault="001E196B" w:rsidP="001E196B">
      <w:pPr>
        <w:pStyle w:val="af0"/>
        <w:ind w:left="920" w:firstLineChars="0" w:firstLine="0"/>
      </w:pPr>
      <w:r>
        <w:rPr>
          <w:rFonts w:hint="eastAsia"/>
        </w:rPr>
        <w:t>事件列表展示字段</w:t>
      </w:r>
      <w:r w:rsidR="00EA6322">
        <w:rPr>
          <w:rFonts w:hint="eastAsia"/>
        </w:rPr>
        <w:t>信息</w:t>
      </w:r>
      <w:r>
        <w:rPr>
          <w:rFonts w:hint="eastAsia"/>
        </w:rPr>
        <w:t>包括：</w:t>
      </w:r>
    </w:p>
    <w:p w14:paraId="6C7C19A5" w14:textId="042147CB" w:rsidR="001E196B" w:rsidRDefault="001E196B" w:rsidP="001E196B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事件</w:t>
      </w:r>
      <w:r w:rsidR="0091728B">
        <w:rPr>
          <w:rFonts w:hint="eastAsia"/>
        </w:rPr>
        <w:t>标识</w:t>
      </w:r>
      <w:r w:rsidR="00EA6322">
        <w:rPr>
          <w:rFonts w:hint="eastAsia"/>
        </w:rPr>
        <w:t>：当前事件的唯一识别</w:t>
      </w:r>
      <w:r w:rsidR="0091728B">
        <w:rPr>
          <w:rFonts w:hint="eastAsia"/>
        </w:rPr>
        <w:t>标识</w:t>
      </w:r>
      <w:r w:rsidR="00EA6322">
        <w:rPr>
          <w:rFonts w:hint="eastAsia"/>
        </w:rPr>
        <w:t>；</w:t>
      </w:r>
    </w:p>
    <w:p w14:paraId="39F3CCC3" w14:textId="3C45B36F" w:rsidR="001E196B" w:rsidRDefault="001E196B" w:rsidP="001E196B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事件名称</w:t>
      </w:r>
      <w:r w:rsidR="00EA6322">
        <w:rPr>
          <w:rFonts w:hint="eastAsia"/>
        </w:rPr>
        <w:t>；</w:t>
      </w:r>
      <w:r w:rsidR="00EA6322">
        <w:t xml:space="preserve"> </w:t>
      </w:r>
    </w:p>
    <w:p w14:paraId="5892F865" w14:textId="590178AC" w:rsidR="001E196B" w:rsidRDefault="001E196B" w:rsidP="001E196B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事件类型</w:t>
      </w:r>
      <w:r w:rsidR="00EA6322">
        <w:rPr>
          <w:rFonts w:hint="eastAsia"/>
        </w:rPr>
        <w:t>；</w:t>
      </w:r>
    </w:p>
    <w:p w14:paraId="53545FAC" w14:textId="496DB7D3" w:rsidR="001E196B" w:rsidRDefault="001E196B" w:rsidP="001E196B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事件参数：展示“设置”功能链接，点击打开“设置事件参数”弹窗</w:t>
      </w:r>
      <w:r w:rsidR="00EA6322">
        <w:rPr>
          <w:rFonts w:hint="eastAsia"/>
        </w:rPr>
        <w:t>，展示当前事件的主体信息</w:t>
      </w:r>
      <w:r w:rsidR="004A0DEB">
        <w:rPr>
          <w:rFonts w:hint="eastAsia"/>
        </w:rPr>
        <w:t>（不可编辑）</w:t>
      </w:r>
      <w:r w:rsidR="00EA6322">
        <w:rPr>
          <w:rFonts w:hint="eastAsia"/>
        </w:rPr>
        <w:t>和参数列表，并支持添加、编辑、删除当前事件的参数，详见《添加事件》章节介绍。</w:t>
      </w:r>
    </w:p>
    <w:p w14:paraId="23CBFE27" w14:textId="1E34DA4E" w:rsidR="001D645C" w:rsidRPr="001D645C" w:rsidRDefault="001D645C" w:rsidP="001D645C">
      <w:pPr>
        <w:pStyle w:val="af0"/>
        <w:ind w:firstLineChars="83" w:firstLine="199"/>
        <w:jc w:val="center"/>
      </w:pPr>
      <w:r w:rsidRPr="001D645C">
        <w:rPr>
          <w:rFonts w:hint="eastAsia"/>
          <w:noProof/>
        </w:rPr>
        <w:lastRenderedPageBreak/>
        <w:drawing>
          <wp:inline distT="0" distB="0" distL="0" distR="0" wp14:anchorId="67863C81" wp14:editId="51D6ADCD">
            <wp:extent cx="3855273" cy="2940424"/>
            <wp:effectExtent l="0" t="0" r="0" b="0"/>
            <wp:docPr id="1355419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26" cy="294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93337" w14:textId="03DF1126" w:rsidR="001E196B" w:rsidRDefault="001E196B" w:rsidP="001E196B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事件描述</w:t>
      </w:r>
      <w:r w:rsidR="00EA6322">
        <w:rPr>
          <w:rFonts w:hint="eastAsia"/>
        </w:rPr>
        <w:t>；</w:t>
      </w:r>
    </w:p>
    <w:p w14:paraId="0EDDF76F" w14:textId="3A7415A2" w:rsidR="00EA6322" w:rsidRDefault="00EA6322" w:rsidP="001E196B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创建人：当前事件记录的创建人；</w:t>
      </w:r>
    </w:p>
    <w:p w14:paraId="3F6DE4F0" w14:textId="7246AF14" w:rsidR="00EA6322" w:rsidRDefault="00EA6322" w:rsidP="001E196B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创建时间：当前事件记录的创建时间。</w:t>
      </w:r>
    </w:p>
    <w:p w14:paraId="4A3E4E8C" w14:textId="77777777" w:rsidR="00EA6322" w:rsidRPr="001E196B" w:rsidRDefault="00EA6322" w:rsidP="00EA6322">
      <w:pPr>
        <w:pStyle w:val="af0"/>
        <w:ind w:left="1360" w:firstLineChars="0" w:firstLine="0"/>
      </w:pPr>
    </w:p>
    <w:p w14:paraId="48BF24E3" w14:textId="365D4D32" w:rsidR="001E196B" w:rsidRPr="001E718F" w:rsidRDefault="001E196B" w:rsidP="004A0DEB">
      <w:pPr>
        <w:pStyle w:val="a3"/>
        <w:rPr>
          <w:rFonts w:hint="eastAsia"/>
        </w:rPr>
      </w:pPr>
      <w:r>
        <w:rPr>
          <w:rFonts w:hint="eastAsia"/>
        </w:rPr>
        <w:t>添加事件</w:t>
      </w:r>
    </w:p>
    <w:p w14:paraId="67F6EF9B" w14:textId="69B6DF0F" w:rsidR="001E196B" w:rsidRDefault="00EA6322" w:rsidP="001E196B">
      <w:pPr>
        <w:pStyle w:val="af0"/>
        <w:ind w:firstLine="480"/>
      </w:pPr>
      <w:r>
        <w:rPr>
          <w:rFonts w:hint="eastAsia"/>
        </w:rPr>
        <w:t>在</w:t>
      </w:r>
      <w:r>
        <w:rPr>
          <w:rFonts w:hint="eastAsia"/>
        </w:rPr>
        <w:t>[</w:t>
      </w:r>
      <w:r>
        <w:rPr>
          <w:rFonts w:hint="eastAsia"/>
        </w:rPr>
        <w:t>事件</w:t>
      </w:r>
      <w:r>
        <w:rPr>
          <w:rFonts w:hint="eastAsia"/>
        </w:rPr>
        <w:t>]tab</w:t>
      </w:r>
      <w:r>
        <w:rPr>
          <w:rFonts w:hint="eastAsia"/>
        </w:rPr>
        <w:t>界面</w:t>
      </w:r>
      <w:r w:rsidR="001E196B">
        <w:rPr>
          <w:rFonts w:hint="eastAsia"/>
        </w:rPr>
        <w:t>点击【添加事件】功能按钮，弹出“添加事件”弹窗：</w:t>
      </w:r>
      <w:r w:rsidR="001E196B">
        <w:t xml:space="preserve"> </w:t>
      </w:r>
    </w:p>
    <w:p w14:paraId="4EC6F84C" w14:textId="33D664F2" w:rsidR="00EA6322" w:rsidRPr="00EA6322" w:rsidRDefault="001D645C" w:rsidP="00EA6322">
      <w:pPr>
        <w:pStyle w:val="af0"/>
        <w:ind w:firstLineChars="83" w:firstLine="199"/>
        <w:jc w:val="center"/>
      </w:pPr>
      <w:r w:rsidRPr="001D645C">
        <w:rPr>
          <w:rFonts w:hint="eastAsia"/>
          <w:noProof/>
        </w:rPr>
        <w:drawing>
          <wp:inline distT="0" distB="0" distL="0" distR="0" wp14:anchorId="42EB58BA" wp14:editId="59B7B5FB">
            <wp:extent cx="3714281" cy="2850776"/>
            <wp:effectExtent l="0" t="0" r="635" b="6985"/>
            <wp:docPr id="20681076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61" cy="285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7E0E" w14:textId="2B4F6293" w:rsidR="001E196B" w:rsidRDefault="001E196B" w:rsidP="001E196B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事件</w:t>
      </w:r>
      <w:r w:rsidR="0091728B">
        <w:rPr>
          <w:rFonts w:hint="eastAsia"/>
        </w:rPr>
        <w:t>标识</w:t>
      </w:r>
      <w:r>
        <w:rPr>
          <w:rFonts w:hint="eastAsia"/>
        </w:rPr>
        <w:t>：必填项，文本录入框；</w:t>
      </w:r>
    </w:p>
    <w:p w14:paraId="32DB9FD3" w14:textId="2B7680C6" w:rsidR="001E196B" w:rsidRDefault="001E196B" w:rsidP="001E196B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事件名称：必填项，文本录入框；</w:t>
      </w:r>
    </w:p>
    <w:p w14:paraId="2E8F3918" w14:textId="18F03EB5" w:rsidR="001E196B" w:rsidRDefault="00EA6322" w:rsidP="001E196B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事件</w:t>
      </w:r>
      <w:r w:rsidR="001E196B">
        <w:rPr>
          <w:rFonts w:hint="eastAsia"/>
        </w:rPr>
        <w:t>类型：必填项，选项框，选项支持字典值配置，包括</w:t>
      </w:r>
      <w:r w:rsidR="004A0DEB" w:rsidRPr="004A0DEB">
        <w:t>信息</w:t>
      </w:r>
      <w:r w:rsidR="004A0DEB">
        <w:rPr>
          <w:rFonts w:hint="eastAsia"/>
        </w:rPr>
        <w:t>、</w:t>
      </w:r>
      <w:r w:rsidR="004A0DEB" w:rsidRPr="004A0DEB">
        <w:t>告警</w:t>
      </w:r>
      <w:r w:rsidR="004A0DEB">
        <w:rPr>
          <w:rFonts w:hint="eastAsia"/>
        </w:rPr>
        <w:t>、</w:t>
      </w:r>
      <w:r w:rsidR="004A0DEB" w:rsidRPr="004A0DEB">
        <w:lastRenderedPageBreak/>
        <w:t>故障</w:t>
      </w:r>
      <w:r w:rsidR="004A0DEB">
        <w:rPr>
          <w:rFonts w:hint="eastAsia"/>
        </w:rPr>
        <w:t>；</w:t>
      </w:r>
    </w:p>
    <w:p w14:paraId="3B6A4264" w14:textId="623372C9" w:rsidR="001E196B" w:rsidRDefault="001E196B" w:rsidP="001E196B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事件描述：非必填项，文本录入框；</w:t>
      </w:r>
    </w:p>
    <w:p w14:paraId="7681DA0E" w14:textId="007969DA" w:rsidR="001E196B" w:rsidRDefault="004A0DEB" w:rsidP="001E196B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事件参数：</w:t>
      </w:r>
      <w:r w:rsidR="00285EE5">
        <w:rPr>
          <w:rFonts w:hint="eastAsia"/>
        </w:rPr>
        <w:t>事件参数</w:t>
      </w:r>
      <w:r>
        <w:rPr>
          <w:rFonts w:hint="eastAsia"/>
        </w:rPr>
        <w:t>列表展示当前事件已定义的参数，一个</w:t>
      </w:r>
      <w:r w:rsidRPr="00EA6322">
        <w:t>事件可包含多个输出参数</w:t>
      </w:r>
      <w:r>
        <w:rPr>
          <w:rFonts w:hint="eastAsia"/>
        </w:rPr>
        <w:t>，支持添加、编辑、删除事件参数</w:t>
      </w:r>
      <w:r w:rsidR="00285EE5">
        <w:rPr>
          <w:rFonts w:hint="eastAsia"/>
        </w:rPr>
        <w:t>：</w:t>
      </w:r>
    </w:p>
    <w:p w14:paraId="6E974238" w14:textId="723D92D5" w:rsidR="001E196B" w:rsidRPr="00285EE5" w:rsidRDefault="00927B42" w:rsidP="00285EE5">
      <w:pPr>
        <w:pStyle w:val="af0"/>
        <w:numPr>
          <w:ilvl w:val="0"/>
          <w:numId w:val="83"/>
        </w:numPr>
        <w:ind w:firstLineChars="0"/>
      </w:pPr>
      <w:r w:rsidRPr="00285EE5">
        <w:rPr>
          <w:rFonts w:hint="eastAsia"/>
        </w:rPr>
        <w:t>添加参数</w:t>
      </w:r>
    </w:p>
    <w:p w14:paraId="1F22ED3B" w14:textId="46CA99CE" w:rsidR="004A0DEB" w:rsidRDefault="00927B42" w:rsidP="001E196B">
      <w:pPr>
        <w:pStyle w:val="af0"/>
        <w:ind w:firstLine="480"/>
      </w:pPr>
      <w:r>
        <w:rPr>
          <w:rFonts w:hint="eastAsia"/>
        </w:rPr>
        <w:t>点击“添加参数”功能按钮，打开“添加参数”弹窗：</w:t>
      </w:r>
    </w:p>
    <w:p w14:paraId="3BD97643" w14:textId="423C4B23" w:rsidR="00285EE5" w:rsidRPr="00285EE5" w:rsidRDefault="00285EE5" w:rsidP="00285EE5">
      <w:pPr>
        <w:pStyle w:val="af0"/>
        <w:ind w:firstLineChars="0" w:firstLine="0"/>
        <w:jc w:val="center"/>
      </w:pPr>
      <w:r w:rsidRPr="00285EE5">
        <w:rPr>
          <w:rFonts w:hint="eastAsia"/>
          <w:noProof/>
        </w:rPr>
        <w:drawing>
          <wp:inline distT="0" distB="0" distL="0" distR="0" wp14:anchorId="3E180DE2" wp14:editId="44BFE48F">
            <wp:extent cx="3898605" cy="3098325"/>
            <wp:effectExtent l="0" t="0" r="6985" b="6985"/>
            <wp:docPr id="59548620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19" cy="310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FB9C" w14:textId="6B330B30" w:rsidR="00285EE5" w:rsidRDefault="00285EE5" w:rsidP="00285EE5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参数标识符：必填项，文本录入框；</w:t>
      </w:r>
    </w:p>
    <w:p w14:paraId="50C86996" w14:textId="15B865D3" w:rsidR="00285EE5" w:rsidRDefault="00285EE5" w:rsidP="00285EE5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参数名称：必填项，文本录入框；</w:t>
      </w:r>
    </w:p>
    <w:p w14:paraId="33877822" w14:textId="77777777" w:rsidR="00285EE5" w:rsidRDefault="00285EE5" w:rsidP="00285EE5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数据类型：必填项，选项框，选项支持字典值配置，包括：</w:t>
      </w:r>
    </w:p>
    <w:p w14:paraId="6F18859E" w14:textId="77777777" w:rsidR="00285EE5" w:rsidRDefault="00285EE5" w:rsidP="00285EE5">
      <w:pPr>
        <w:pStyle w:val="af0"/>
        <w:numPr>
          <w:ilvl w:val="0"/>
          <w:numId w:val="82"/>
        </w:numPr>
        <w:ind w:firstLineChars="0"/>
      </w:pPr>
      <w:r>
        <w:rPr>
          <w:rFonts w:hint="eastAsia"/>
        </w:rPr>
        <w:t>布尔型：非真即假的二值型变量。</w:t>
      </w:r>
    </w:p>
    <w:p w14:paraId="1ACAF35D" w14:textId="77777777" w:rsidR="00285EE5" w:rsidRDefault="00285EE5" w:rsidP="00285EE5">
      <w:pPr>
        <w:pStyle w:val="af0"/>
        <w:numPr>
          <w:ilvl w:val="0"/>
          <w:numId w:val="82"/>
        </w:numPr>
        <w:ind w:firstLineChars="0"/>
      </w:pPr>
      <w:r>
        <w:rPr>
          <w:rFonts w:hint="eastAsia"/>
        </w:rPr>
        <w:t>整数型：可用于线性调节的整数变量。</w:t>
      </w:r>
    </w:p>
    <w:p w14:paraId="76E6FF17" w14:textId="77777777" w:rsidR="00285EE5" w:rsidRDefault="00285EE5" w:rsidP="00285EE5">
      <w:pPr>
        <w:pStyle w:val="af0"/>
        <w:numPr>
          <w:ilvl w:val="0"/>
          <w:numId w:val="82"/>
        </w:numPr>
        <w:ind w:firstLineChars="0"/>
      </w:pPr>
      <w:r>
        <w:rPr>
          <w:rFonts w:hint="eastAsia"/>
        </w:rPr>
        <w:t>字符型：以字符串形式表达的功能点。</w:t>
      </w:r>
    </w:p>
    <w:p w14:paraId="16D4FA10" w14:textId="77777777" w:rsidR="00285EE5" w:rsidRDefault="00285EE5" w:rsidP="00285EE5">
      <w:pPr>
        <w:pStyle w:val="af0"/>
        <w:numPr>
          <w:ilvl w:val="0"/>
          <w:numId w:val="82"/>
        </w:numPr>
        <w:ind w:firstLineChars="0"/>
      </w:pPr>
      <w:r>
        <w:rPr>
          <w:rFonts w:hint="eastAsia"/>
        </w:rPr>
        <w:t>浮点型：精度为浮点型的功能点。</w:t>
      </w:r>
    </w:p>
    <w:p w14:paraId="0389F016" w14:textId="77777777" w:rsidR="00285EE5" w:rsidRDefault="00285EE5" w:rsidP="00285EE5">
      <w:pPr>
        <w:pStyle w:val="af0"/>
        <w:numPr>
          <w:ilvl w:val="0"/>
          <w:numId w:val="82"/>
        </w:numPr>
        <w:ind w:firstLineChars="0"/>
      </w:pPr>
      <w:r>
        <w:rPr>
          <w:rFonts w:hint="eastAsia"/>
        </w:rPr>
        <w:t>枚举型：自定义的有限集合值。</w:t>
      </w:r>
    </w:p>
    <w:p w14:paraId="5DCC3F47" w14:textId="77777777" w:rsidR="00285EE5" w:rsidRDefault="00285EE5" w:rsidP="00285EE5">
      <w:pPr>
        <w:pStyle w:val="af0"/>
        <w:numPr>
          <w:ilvl w:val="0"/>
          <w:numId w:val="82"/>
        </w:numPr>
        <w:ind w:firstLineChars="0"/>
      </w:pPr>
      <w:r>
        <w:rPr>
          <w:rFonts w:hint="eastAsia"/>
        </w:rPr>
        <w:t>时间型：</w:t>
      </w:r>
      <w:r>
        <w:rPr>
          <w:rFonts w:hint="eastAsia"/>
        </w:rPr>
        <w:t xml:space="preserve">string </w:t>
      </w:r>
      <w:r>
        <w:rPr>
          <w:rFonts w:hint="eastAsia"/>
        </w:rPr>
        <w:t>类型的</w:t>
      </w:r>
      <w:r>
        <w:rPr>
          <w:rFonts w:hint="eastAsia"/>
        </w:rPr>
        <w:t xml:space="preserve"> UTC </w:t>
      </w:r>
      <w:r>
        <w:rPr>
          <w:rFonts w:hint="eastAsia"/>
        </w:rPr>
        <w:t>时间戳（毫秒）。</w:t>
      </w:r>
    </w:p>
    <w:p w14:paraId="7FA464F9" w14:textId="6ED15523" w:rsidR="00285EE5" w:rsidRDefault="00285EE5" w:rsidP="00285EE5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是否必填：必填项，选择框，选项包括“是”和“否”；</w:t>
      </w:r>
    </w:p>
    <w:p w14:paraId="71207C65" w14:textId="4C77202D" w:rsidR="00285EE5" w:rsidRPr="00285EE5" w:rsidRDefault="00285EE5" w:rsidP="00285EE5">
      <w:pPr>
        <w:pStyle w:val="af0"/>
        <w:numPr>
          <w:ilvl w:val="0"/>
          <w:numId w:val="83"/>
        </w:numPr>
        <w:ind w:firstLineChars="0"/>
      </w:pPr>
      <w:r w:rsidRPr="00285EE5">
        <w:rPr>
          <w:rFonts w:hint="eastAsia"/>
        </w:rPr>
        <w:t>编辑参数</w:t>
      </w:r>
    </w:p>
    <w:p w14:paraId="06512C93" w14:textId="397B8D55" w:rsidR="00285EE5" w:rsidRDefault="00285EE5" w:rsidP="00285EE5">
      <w:pPr>
        <w:pStyle w:val="af0"/>
        <w:ind w:firstLine="480"/>
      </w:pPr>
      <w:r>
        <w:rPr>
          <w:rFonts w:hint="eastAsia"/>
        </w:rPr>
        <w:t>在事件参数列表中选中指定参数记录（单选），点击【编辑】功能按钮，弹</w:t>
      </w:r>
      <w:r>
        <w:rPr>
          <w:rFonts w:hint="eastAsia"/>
        </w:rPr>
        <w:lastRenderedPageBreak/>
        <w:t>出“编辑参数”弹窗，支持编辑参数信息；</w:t>
      </w:r>
    </w:p>
    <w:p w14:paraId="56859D10" w14:textId="0E5B0193" w:rsidR="00285EE5" w:rsidRPr="00285EE5" w:rsidRDefault="00285EE5" w:rsidP="00285EE5">
      <w:pPr>
        <w:pStyle w:val="af0"/>
        <w:numPr>
          <w:ilvl w:val="0"/>
          <w:numId w:val="83"/>
        </w:numPr>
        <w:ind w:firstLineChars="0"/>
      </w:pPr>
      <w:r w:rsidRPr="00285EE5">
        <w:rPr>
          <w:rFonts w:hint="eastAsia"/>
        </w:rPr>
        <w:t>删除参数</w:t>
      </w:r>
    </w:p>
    <w:p w14:paraId="5EE757EF" w14:textId="764D8C72" w:rsidR="00285EE5" w:rsidRDefault="00285EE5" w:rsidP="00285EE5">
      <w:pPr>
        <w:pStyle w:val="af0"/>
        <w:ind w:firstLine="480"/>
      </w:pPr>
      <w:r>
        <w:rPr>
          <w:rFonts w:hint="eastAsia"/>
        </w:rPr>
        <w:t>在事件参数列表中选中指定参数记录（可多选），点击【删除】功能按钮，支持删除选中的参数记录；</w:t>
      </w:r>
    </w:p>
    <w:p w14:paraId="47966EAB" w14:textId="4AB66184" w:rsidR="00285EE5" w:rsidRPr="00285EE5" w:rsidRDefault="00285EE5" w:rsidP="001E196B">
      <w:pPr>
        <w:pStyle w:val="af0"/>
        <w:ind w:firstLine="480"/>
      </w:pPr>
      <w:r>
        <w:rPr>
          <w:rFonts w:hint="eastAsia"/>
        </w:rPr>
        <w:t>在“添加事件”弹窗中点击“确认”功能按钮，保存当前事件及事件参数信息。</w:t>
      </w:r>
    </w:p>
    <w:p w14:paraId="3BD4575B" w14:textId="00110D9D" w:rsidR="001E196B" w:rsidRPr="001E718F" w:rsidRDefault="001E196B" w:rsidP="004A0DEB">
      <w:pPr>
        <w:pStyle w:val="a3"/>
        <w:rPr>
          <w:rFonts w:hint="eastAsia"/>
        </w:rPr>
      </w:pPr>
      <w:r>
        <w:rPr>
          <w:rFonts w:hint="eastAsia"/>
        </w:rPr>
        <w:t>编辑事件</w:t>
      </w:r>
    </w:p>
    <w:p w14:paraId="5C27FF05" w14:textId="0C8E5045" w:rsidR="001E196B" w:rsidRDefault="001E196B" w:rsidP="001E196B">
      <w:pPr>
        <w:pStyle w:val="af0"/>
        <w:ind w:firstLine="480"/>
      </w:pPr>
      <w:r>
        <w:rPr>
          <w:rFonts w:hint="eastAsia"/>
        </w:rPr>
        <w:t>在事件列表中选中指定事件记录（单选），点击【编辑】功能按钮，弹出“编辑事件”弹窗，支持编辑事件信息；</w:t>
      </w:r>
    </w:p>
    <w:p w14:paraId="056F4F2B" w14:textId="77777777" w:rsidR="001E196B" w:rsidRDefault="001E196B" w:rsidP="001E196B">
      <w:pPr>
        <w:pStyle w:val="af0"/>
        <w:ind w:firstLine="480"/>
      </w:pPr>
    </w:p>
    <w:p w14:paraId="1A3CCAC3" w14:textId="1FFA8AFB" w:rsidR="001E196B" w:rsidRPr="001E718F" w:rsidRDefault="001E196B" w:rsidP="004A0DEB">
      <w:pPr>
        <w:pStyle w:val="a3"/>
        <w:rPr>
          <w:rFonts w:hint="eastAsia"/>
        </w:rPr>
      </w:pPr>
      <w:r>
        <w:rPr>
          <w:rFonts w:hint="eastAsia"/>
        </w:rPr>
        <w:t>删除事件</w:t>
      </w:r>
    </w:p>
    <w:p w14:paraId="293B5FC7" w14:textId="52689F19" w:rsidR="001E196B" w:rsidRDefault="001E196B" w:rsidP="001E196B">
      <w:pPr>
        <w:pStyle w:val="af0"/>
        <w:ind w:firstLine="480"/>
      </w:pPr>
      <w:r>
        <w:rPr>
          <w:rFonts w:hint="eastAsia"/>
        </w:rPr>
        <w:t>在事件列表中选中指定事件记录（可多选），点击【删除】功能按钮，支持删除选中的事件记录；</w:t>
      </w:r>
    </w:p>
    <w:p w14:paraId="6B5C6EC2" w14:textId="77777777" w:rsidR="002A68CA" w:rsidRPr="001E196B" w:rsidRDefault="002A68CA" w:rsidP="00052DAA">
      <w:pPr>
        <w:pStyle w:val="af0"/>
        <w:ind w:firstLine="480"/>
      </w:pPr>
    </w:p>
    <w:p w14:paraId="568AEEC1" w14:textId="3FD48524" w:rsidR="005F526E" w:rsidRPr="00114D61" w:rsidRDefault="005F526E" w:rsidP="005F526E">
      <w:pPr>
        <w:pStyle w:val="a2"/>
      </w:pPr>
      <w:r>
        <w:rPr>
          <w:rFonts w:hint="eastAsia"/>
        </w:rPr>
        <w:t>命令管理</w:t>
      </w:r>
    </w:p>
    <w:p w14:paraId="2AF63FB3" w14:textId="6A19DE15" w:rsidR="005F526E" w:rsidRDefault="005F526E" w:rsidP="005F526E">
      <w:pPr>
        <w:pStyle w:val="af0"/>
        <w:ind w:firstLine="480"/>
      </w:pPr>
      <w:r>
        <w:rPr>
          <w:rFonts w:hint="eastAsia"/>
        </w:rPr>
        <w:t>命令</w:t>
      </w:r>
      <w:r w:rsidRPr="005F526E">
        <w:t>指设备可供外部调用的指令或方法。</w:t>
      </w:r>
      <w:r>
        <w:rPr>
          <w:rFonts w:hint="eastAsia"/>
        </w:rPr>
        <w:t>命令</w:t>
      </w:r>
      <w:r w:rsidRPr="005F526E">
        <w:t>中可设置输入和输出参数。输入参数是</w:t>
      </w:r>
      <w:r>
        <w:rPr>
          <w:rFonts w:hint="eastAsia"/>
        </w:rPr>
        <w:t>命令</w:t>
      </w:r>
      <w:r w:rsidRPr="005F526E">
        <w:t>执行时的参数，输出参数是</w:t>
      </w:r>
      <w:r>
        <w:rPr>
          <w:rFonts w:hint="eastAsia"/>
        </w:rPr>
        <w:t>命令</w:t>
      </w:r>
      <w:r w:rsidRPr="005F526E">
        <w:t>执行后的结果</w:t>
      </w:r>
      <w:r>
        <w:rPr>
          <w:rFonts w:hint="eastAsia"/>
        </w:rPr>
        <w:t>。</w:t>
      </w:r>
    </w:p>
    <w:p w14:paraId="43F68AD9" w14:textId="10C0EFA6" w:rsidR="005F526E" w:rsidRDefault="005F526E" w:rsidP="005F526E">
      <w:pPr>
        <w:pStyle w:val="af0"/>
        <w:ind w:firstLine="480"/>
      </w:pPr>
      <w:r>
        <w:rPr>
          <w:rFonts w:hint="eastAsia"/>
        </w:rPr>
        <w:t>打开【物模型管理】标签页，点击</w:t>
      </w:r>
      <w:r>
        <w:rPr>
          <w:rFonts w:hint="eastAsia"/>
        </w:rPr>
        <w:t>[</w:t>
      </w:r>
      <w:r>
        <w:rPr>
          <w:rFonts w:hint="eastAsia"/>
        </w:rPr>
        <w:t>命令</w:t>
      </w:r>
      <w:r>
        <w:rPr>
          <w:rFonts w:hint="eastAsia"/>
        </w:rPr>
        <w:t>]tab</w:t>
      </w:r>
      <w:r>
        <w:rPr>
          <w:rFonts w:hint="eastAsia"/>
        </w:rPr>
        <w:t>标签，切换到命令物模型管理界面，命令列表展示当前设备类型已定义的命令记录，支持添加、编辑、删除当前设备类型的命令物模型。</w:t>
      </w:r>
    </w:p>
    <w:p w14:paraId="2EAB54A6" w14:textId="60D91D36" w:rsidR="001D645C" w:rsidRPr="001D645C" w:rsidRDefault="001D645C" w:rsidP="001D645C">
      <w:pPr>
        <w:pStyle w:val="af0"/>
        <w:ind w:firstLineChars="0" w:firstLine="0"/>
      </w:pPr>
      <w:r w:rsidRPr="001D645C">
        <w:rPr>
          <w:rFonts w:hint="eastAsia"/>
          <w:noProof/>
        </w:rPr>
        <w:lastRenderedPageBreak/>
        <w:drawing>
          <wp:inline distT="0" distB="0" distL="0" distR="0" wp14:anchorId="3E49C22F" wp14:editId="25DFBA41">
            <wp:extent cx="5274310" cy="2489835"/>
            <wp:effectExtent l="0" t="0" r="2540" b="5715"/>
            <wp:docPr id="12290492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B182" w14:textId="74E81472" w:rsidR="005F526E" w:rsidRDefault="005F526E" w:rsidP="005F526E">
      <w:pPr>
        <w:pStyle w:val="a3"/>
        <w:rPr>
          <w:rFonts w:hint="eastAsia"/>
        </w:rPr>
      </w:pPr>
      <w:r>
        <w:rPr>
          <w:rFonts w:hint="eastAsia"/>
        </w:rPr>
        <w:t>命令列表</w:t>
      </w:r>
    </w:p>
    <w:p w14:paraId="69647D59" w14:textId="77D2E3A9" w:rsidR="005F526E" w:rsidRDefault="005F526E" w:rsidP="005F526E">
      <w:pPr>
        <w:pStyle w:val="af0"/>
        <w:ind w:left="920" w:firstLineChars="0" w:firstLine="0"/>
      </w:pPr>
      <w:r>
        <w:rPr>
          <w:rFonts w:hint="eastAsia"/>
        </w:rPr>
        <w:t>命令列表展示字段信息包括：</w:t>
      </w:r>
    </w:p>
    <w:p w14:paraId="4F29B737" w14:textId="02C5D8AA" w:rsidR="005F526E" w:rsidRDefault="005F526E" w:rsidP="005F526E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命令</w:t>
      </w:r>
      <w:r w:rsidR="0091728B">
        <w:rPr>
          <w:rFonts w:hint="eastAsia"/>
        </w:rPr>
        <w:t>标识</w:t>
      </w:r>
      <w:r>
        <w:rPr>
          <w:rFonts w:hint="eastAsia"/>
        </w:rPr>
        <w:t>：当前命令的唯一识别</w:t>
      </w:r>
      <w:r w:rsidR="0091728B">
        <w:rPr>
          <w:rFonts w:hint="eastAsia"/>
        </w:rPr>
        <w:t>标识</w:t>
      </w:r>
      <w:r>
        <w:rPr>
          <w:rFonts w:hint="eastAsia"/>
        </w:rPr>
        <w:t>；</w:t>
      </w:r>
    </w:p>
    <w:p w14:paraId="0E66AACD" w14:textId="2031F9B1" w:rsidR="005F526E" w:rsidRDefault="005F526E" w:rsidP="005F526E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命令名称；</w:t>
      </w:r>
      <w:r>
        <w:t xml:space="preserve"> </w:t>
      </w:r>
    </w:p>
    <w:p w14:paraId="13B32A94" w14:textId="13277941" w:rsidR="005F526E" w:rsidRDefault="005F526E" w:rsidP="005F526E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是否异步：当前命令的调用方式；</w:t>
      </w:r>
    </w:p>
    <w:p w14:paraId="5B753AC4" w14:textId="1278D87D" w:rsidR="005F526E" w:rsidRDefault="005F526E" w:rsidP="005F526E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输入参数：展示“设置”功能链接，点击打开“设置命令参数”弹窗，展示当前命令的主体信息（不可编辑）和输入、输出参数列表，用户可添加、编辑、删除当前命令的输入、输出参数，详见《添加命令》章节介绍。</w:t>
      </w:r>
    </w:p>
    <w:p w14:paraId="0C541BAD" w14:textId="04BEB6F6" w:rsidR="001D645C" w:rsidRPr="001D645C" w:rsidRDefault="001D645C" w:rsidP="001D645C">
      <w:pPr>
        <w:pStyle w:val="af0"/>
        <w:ind w:firstLineChars="83" w:firstLine="199"/>
        <w:jc w:val="center"/>
      </w:pPr>
      <w:r w:rsidRPr="001D645C">
        <w:rPr>
          <w:rFonts w:hint="eastAsia"/>
          <w:noProof/>
        </w:rPr>
        <w:lastRenderedPageBreak/>
        <w:drawing>
          <wp:inline distT="0" distB="0" distL="0" distR="0" wp14:anchorId="72FDC3F9" wp14:editId="5C532432">
            <wp:extent cx="4093882" cy="4226960"/>
            <wp:effectExtent l="0" t="0" r="1905" b="2540"/>
            <wp:docPr id="43245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28" cy="422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1168" w14:textId="77777777" w:rsidR="00E70E84" w:rsidRDefault="00E70E84" w:rsidP="005F526E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输入参数：展示“设置”功能链接，点击打开“设置命令参数”弹窗，展示当前命令的主体信息（不可编辑）和输入、输出参数列表，用户可添加、编辑、删除当前命令的输入、输出参数，详见《添加命令》章节介绍。</w:t>
      </w:r>
    </w:p>
    <w:p w14:paraId="03F115CF" w14:textId="77777777" w:rsidR="00E70E84" w:rsidRDefault="00E70E84" w:rsidP="00E70E84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命令描述；</w:t>
      </w:r>
    </w:p>
    <w:p w14:paraId="22B3BB7B" w14:textId="2C5DC5EE" w:rsidR="005F526E" w:rsidRDefault="005F526E" w:rsidP="005F526E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创建人：当前命令记录的创建人；</w:t>
      </w:r>
    </w:p>
    <w:p w14:paraId="642C302E" w14:textId="284795DD" w:rsidR="005F526E" w:rsidRDefault="005F526E" w:rsidP="005F526E">
      <w:pPr>
        <w:pStyle w:val="af0"/>
        <w:numPr>
          <w:ilvl w:val="0"/>
          <w:numId w:val="80"/>
        </w:numPr>
        <w:ind w:firstLineChars="0"/>
      </w:pPr>
      <w:r>
        <w:rPr>
          <w:rFonts w:hint="eastAsia"/>
        </w:rPr>
        <w:t>创建时间：当前命令记录的创建时间。</w:t>
      </w:r>
    </w:p>
    <w:p w14:paraId="0E412E07" w14:textId="77777777" w:rsidR="005F526E" w:rsidRPr="001E196B" w:rsidRDefault="005F526E" w:rsidP="005F526E">
      <w:pPr>
        <w:pStyle w:val="af0"/>
        <w:ind w:left="1360" w:firstLineChars="0" w:firstLine="0"/>
      </w:pPr>
    </w:p>
    <w:p w14:paraId="758F89CC" w14:textId="6FE6C805" w:rsidR="005F526E" w:rsidRPr="001E718F" w:rsidRDefault="005F526E" w:rsidP="005F526E">
      <w:pPr>
        <w:pStyle w:val="a3"/>
        <w:rPr>
          <w:rFonts w:hint="eastAsia"/>
        </w:rPr>
      </w:pPr>
      <w:r>
        <w:rPr>
          <w:rFonts w:hint="eastAsia"/>
        </w:rPr>
        <w:t>添加命令</w:t>
      </w:r>
    </w:p>
    <w:p w14:paraId="1EA64D59" w14:textId="405B7978" w:rsidR="005F526E" w:rsidRDefault="005F526E" w:rsidP="005F526E">
      <w:pPr>
        <w:pStyle w:val="af0"/>
        <w:ind w:firstLine="480"/>
      </w:pPr>
      <w:r>
        <w:rPr>
          <w:rFonts w:hint="eastAsia"/>
        </w:rPr>
        <w:t>在</w:t>
      </w:r>
      <w:r>
        <w:rPr>
          <w:rFonts w:hint="eastAsia"/>
        </w:rPr>
        <w:t>[</w:t>
      </w:r>
      <w:r>
        <w:rPr>
          <w:rFonts w:hint="eastAsia"/>
        </w:rPr>
        <w:t>命令</w:t>
      </w:r>
      <w:r>
        <w:rPr>
          <w:rFonts w:hint="eastAsia"/>
        </w:rPr>
        <w:t>]tab</w:t>
      </w:r>
      <w:r>
        <w:rPr>
          <w:rFonts w:hint="eastAsia"/>
        </w:rPr>
        <w:t>界面点击【添加命令】功能按钮，弹出“添加命令”弹窗：</w:t>
      </w:r>
      <w:r>
        <w:t xml:space="preserve"> </w:t>
      </w:r>
    </w:p>
    <w:p w14:paraId="03C4D4ED" w14:textId="70B98F8F" w:rsidR="001D645C" w:rsidRPr="001D645C" w:rsidRDefault="001D645C" w:rsidP="001D645C">
      <w:pPr>
        <w:pStyle w:val="af0"/>
        <w:ind w:firstLineChars="83" w:firstLine="199"/>
        <w:jc w:val="center"/>
      </w:pPr>
      <w:r w:rsidRPr="001D645C">
        <w:rPr>
          <w:rFonts w:hint="eastAsia"/>
          <w:noProof/>
        </w:rPr>
        <w:lastRenderedPageBreak/>
        <w:drawing>
          <wp:inline distT="0" distB="0" distL="0" distR="0" wp14:anchorId="63C47B8E" wp14:editId="6AC16314">
            <wp:extent cx="4064000" cy="4211274"/>
            <wp:effectExtent l="0" t="0" r="0" b="0"/>
            <wp:docPr id="243350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559" cy="421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E6F9" w14:textId="069C358E" w:rsidR="005F526E" w:rsidRDefault="005F526E" w:rsidP="005F526E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命令</w:t>
      </w:r>
      <w:r w:rsidR="0091728B">
        <w:rPr>
          <w:rFonts w:hint="eastAsia"/>
        </w:rPr>
        <w:t>标识</w:t>
      </w:r>
      <w:r>
        <w:rPr>
          <w:rFonts w:hint="eastAsia"/>
        </w:rPr>
        <w:t>：必填项，文本录入框；</w:t>
      </w:r>
    </w:p>
    <w:p w14:paraId="407A9920" w14:textId="4F620C36" w:rsidR="005F526E" w:rsidRDefault="005F526E" w:rsidP="005F526E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命令名称：必填项，文本录入框；</w:t>
      </w:r>
    </w:p>
    <w:p w14:paraId="3A514315" w14:textId="383141EB" w:rsidR="005F526E" w:rsidRDefault="00E70E84" w:rsidP="005F526E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是否异步</w:t>
      </w:r>
      <w:r w:rsidR="005F526E">
        <w:rPr>
          <w:rFonts w:hint="eastAsia"/>
        </w:rPr>
        <w:t>：必填项，选项框，选项包括</w:t>
      </w:r>
      <w:r>
        <w:rPr>
          <w:rFonts w:hint="eastAsia"/>
        </w:rPr>
        <w:t>是和</w:t>
      </w:r>
      <w:proofErr w:type="gramStart"/>
      <w:r>
        <w:rPr>
          <w:rFonts w:hint="eastAsia"/>
        </w:rPr>
        <w:t>否</w:t>
      </w:r>
      <w:r w:rsidR="005F526E">
        <w:rPr>
          <w:rFonts w:hint="eastAsia"/>
        </w:rPr>
        <w:t>；</w:t>
      </w:r>
      <w:proofErr w:type="gramEnd"/>
    </w:p>
    <w:p w14:paraId="5A874A07" w14:textId="17F968C5" w:rsidR="005F526E" w:rsidRDefault="005F526E" w:rsidP="005F526E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命令描述：非必填项，文本录入框；</w:t>
      </w:r>
    </w:p>
    <w:p w14:paraId="132FE0BD" w14:textId="2D7698A8" w:rsidR="005F526E" w:rsidRDefault="00E70E84" w:rsidP="005F526E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输入</w:t>
      </w:r>
      <w:r w:rsidR="005F526E">
        <w:rPr>
          <w:rFonts w:hint="eastAsia"/>
        </w:rPr>
        <w:t>参数：</w:t>
      </w:r>
      <w:r>
        <w:rPr>
          <w:rFonts w:hint="eastAsia"/>
        </w:rPr>
        <w:t>输入</w:t>
      </w:r>
      <w:r w:rsidR="005F526E">
        <w:rPr>
          <w:rFonts w:hint="eastAsia"/>
        </w:rPr>
        <w:t>参数列表展示当前命令已定义的</w:t>
      </w:r>
      <w:r>
        <w:rPr>
          <w:rFonts w:hint="eastAsia"/>
        </w:rPr>
        <w:t>输入</w:t>
      </w:r>
      <w:r w:rsidR="005F526E">
        <w:rPr>
          <w:rFonts w:hint="eastAsia"/>
        </w:rPr>
        <w:t>参数，一个</w:t>
      </w:r>
      <w:r w:rsidR="005F526E">
        <w:t>命令</w:t>
      </w:r>
      <w:r w:rsidR="005F526E" w:rsidRPr="00EA6322">
        <w:t>可包含多个</w:t>
      </w:r>
      <w:r>
        <w:rPr>
          <w:rFonts w:hint="eastAsia"/>
        </w:rPr>
        <w:t>输入</w:t>
      </w:r>
      <w:r w:rsidR="005F526E" w:rsidRPr="00EA6322">
        <w:t>参数</w:t>
      </w:r>
      <w:r w:rsidR="005F526E">
        <w:rPr>
          <w:rFonts w:hint="eastAsia"/>
        </w:rPr>
        <w:t>，支持添加、编辑、删除</w:t>
      </w:r>
      <w:r>
        <w:rPr>
          <w:rFonts w:hint="eastAsia"/>
        </w:rPr>
        <w:t>输入</w:t>
      </w:r>
      <w:r w:rsidR="005F526E">
        <w:rPr>
          <w:rFonts w:hint="eastAsia"/>
        </w:rPr>
        <w:t>参数</w:t>
      </w:r>
      <w:r w:rsidR="00F3735E">
        <w:rPr>
          <w:rFonts w:hint="eastAsia"/>
        </w:rPr>
        <w:t>；</w:t>
      </w:r>
    </w:p>
    <w:p w14:paraId="08214EE6" w14:textId="18A855CD" w:rsidR="00F3735E" w:rsidRDefault="00F3735E" w:rsidP="005F526E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输出参数：输出参数列表展示当前命令已定义的输出参数，一个</w:t>
      </w:r>
      <w:r>
        <w:t>命令</w:t>
      </w:r>
      <w:r w:rsidRPr="00EA6322">
        <w:t>可包含多个</w:t>
      </w:r>
      <w:r>
        <w:rPr>
          <w:rFonts w:hint="eastAsia"/>
        </w:rPr>
        <w:t>输出</w:t>
      </w:r>
      <w:r w:rsidRPr="00EA6322">
        <w:t>参数</w:t>
      </w:r>
      <w:r>
        <w:rPr>
          <w:rFonts w:hint="eastAsia"/>
        </w:rPr>
        <w:t>，支持添加、编辑、删除输出参数；</w:t>
      </w:r>
    </w:p>
    <w:p w14:paraId="2ECD5F3E" w14:textId="77777777" w:rsidR="005F526E" w:rsidRPr="00285EE5" w:rsidRDefault="005F526E" w:rsidP="00E70E84">
      <w:pPr>
        <w:pStyle w:val="af0"/>
        <w:numPr>
          <w:ilvl w:val="0"/>
          <w:numId w:val="84"/>
        </w:numPr>
        <w:ind w:firstLineChars="0"/>
      </w:pPr>
      <w:r w:rsidRPr="00285EE5">
        <w:rPr>
          <w:rFonts w:hint="eastAsia"/>
        </w:rPr>
        <w:t>添加参数</w:t>
      </w:r>
    </w:p>
    <w:p w14:paraId="17CBAA4A" w14:textId="7C31BC03" w:rsidR="005F526E" w:rsidRDefault="00E70E84" w:rsidP="005F526E">
      <w:pPr>
        <w:pStyle w:val="af0"/>
        <w:ind w:firstLine="480"/>
      </w:pPr>
      <w:r>
        <w:rPr>
          <w:rFonts w:hint="eastAsia"/>
        </w:rPr>
        <w:t>在参数列表上方</w:t>
      </w:r>
      <w:r w:rsidR="005F526E">
        <w:rPr>
          <w:rFonts w:hint="eastAsia"/>
        </w:rPr>
        <w:t>点击“添加参数”功能按钮，打开“添加参数”弹窗：</w:t>
      </w:r>
    </w:p>
    <w:p w14:paraId="7B508769" w14:textId="77777777" w:rsidR="005F526E" w:rsidRPr="00285EE5" w:rsidRDefault="005F526E" w:rsidP="005F526E">
      <w:pPr>
        <w:pStyle w:val="af0"/>
        <w:ind w:firstLineChars="0" w:firstLine="0"/>
        <w:jc w:val="center"/>
      </w:pPr>
      <w:r w:rsidRPr="00285EE5">
        <w:rPr>
          <w:rFonts w:hint="eastAsia"/>
          <w:noProof/>
        </w:rPr>
        <w:lastRenderedPageBreak/>
        <w:drawing>
          <wp:inline distT="0" distB="0" distL="0" distR="0" wp14:anchorId="6D71D75C" wp14:editId="435FCCCC">
            <wp:extent cx="3898605" cy="3098325"/>
            <wp:effectExtent l="0" t="0" r="6985" b="6985"/>
            <wp:docPr id="27772889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19" cy="310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BFA1" w14:textId="77777777" w:rsidR="005F526E" w:rsidRDefault="005F526E" w:rsidP="005F526E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参数标识符：必填项，文本录入框；</w:t>
      </w:r>
    </w:p>
    <w:p w14:paraId="362F6053" w14:textId="77777777" w:rsidR="005F526E" w:rsidRDefault="005F526E" w:rsidP="005F526E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参数名称：必填项，文本录入框；</w:t>
      </w:r>
    </w:p>
    <w:p w14:paraId="528F2C03" w14:textId="3889DDB8" w:rsidR="005F526E" w:rsidRDefault="005F526E" w:rsidP="005F526E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数据类型：必填项，选项框，选项支持字典值配置</w:t>
      </w:r>
      <w:r w:rsidR="00E70E84">
        <w:rPr>
          <w:rFonts w:hint="eastAsia"/>
        </w:rPr>
        <w:t>；</w:t>
      </w:r>
    </w:p>
    <w:p w14:paraId="654B3E2A" w14:textId="77777777" w:rsidR="005F526E" w:rsidRDefault="005F526E" w:rsidP="005F526E">
      <w:pPr>
        <w:pStyle w:val="af0"/>
        <w:numPr>
          <w:ilvl w:val="0"/>
          <w:numId w:val="78"/>
        </w:numPr>
        <w:ind w:firstLineChars="0"/>
      </w:pPr>
      <w:r>
        <w:rPr>
          <w:rFonts w:hint="eastAsia"/>
        </w:rPr>
        <w:t>是否必填：必填项，选择框，选项包括“是”和“否”；</w:t>
      </w:r>
    </w:p>
    <w:p w14:paraId="129CB9B6" w14:textId="77777777" w:rsidR="005F526E" w:rsidRPr="00285EE5" w:rsidRDefault="005F526E" w:rsidP="00E70E84">
      <w:pPr>
        <w:pStyle w:val="af0"/>
        <w:numPr>
          <w:ilvl w:val="0"/>
          <w:numId w:val="84"/>
        </w:numPr>
        <w:ind w:firstLineChars="0"/>
      </w:pPr>
      <w:r w:rsidRPr="00285EE5">
        <w:rPr>
          <w:rFonts w:hint="eastAsia"/>
        </w:rPr>
        <w:t>编辑参数</w:t>
      </w:r>
    </w:p>
    <w:p w14:paraId="218D368A" w14:textId="6BA94037" w:rsidR="005F526E" w:rsidRDefault="005F526E" w:rsidP="005F526E">
      <w:pPr>
        <w:pStyle w:val="af0"/>
        <w:ind w:firstLine="480"/>
      </w:pPr>
      <w:r>
        <w:rPr>
          <w:rFonts w:hint="eastAsia"/>
        </w:rPr>
        <w:t>在参数列表中选中指定参数记录（单选），点击【编辑】功能按钮，弹出“编辑参数”弹窗，支持编辑参数信息；</w:t>
      </w:r>
    </w:p>
    <w:p w14:paraId="4172012F" w14:textId="77777777" w:rsidR="005F526E" w:rsidRPr="00285EE5" w:rsidRDefault="005F526E" w:rsidP="00E70E84">
      <w:pPr>
        <w:pStyle w:val="af0"/>
        <w:numPr>
          <w:ilvl w:val="0"/>
          <w:numId w:val="84"/>
        </w:numPr>
        <w:ind w:firstLineChars="0"/>
      </w:pPr>
      <w:r w:rsidRPr="00285EE5">
        <w:rPr>
          <w:rFonts w:hint="eastAsia"/>
        </w:rPr>
        <w:t>删除参数</w:t>
      </w:r>
    </w:p>
    <w:p w14:paraId="4DA432A1" w14:textId="550E83A6" w:rsidR="005F526E" w:rsidRDefault="005F526E" w:rsidP="005F526E">
      <w:pPr>
        <w:pStyle w:val="af0"/>
        <w:ind w:firstLine="480"/>
      </w:pPr>
      <w:r>
        <w:rPr>
          <w:rFonts w:hint="eastAsia"/>
        </w:rPr>
        <w:t>在参数列表中选中指定参数记录（可多选），点击【删除】功能按钮，支持删除选中的参数记录；</w:t>
      </w:r>
    </w:p>
    <w:p w14:paraId="21B5C6DE" w14:textId="77777777" w:rsidR="00F3735E" w:rsidRDefault="00F3735E" w:rsidP="005F526E">
      <w:pPr>
        <w:pStyle w:val="af0"/>
        <w:ind w:firstLine="480"/>
      </w:pPr>
    </w:p>
    <w:p w14:paraId="2F371A10" w14:textId="7437F4C3" w:rsidR="005F526E" w:rsidRDefault="005F526E" w:rsidP="005F526E">
      <w:pPr>
        <w:pStyle w:val="af0"/>
        <w:ind w:firstLine="480"/>
      </w:pPr>
      <w:r>
        <w:rPr>
          <w:rFonts w:hint="eastAsia"/>
        </w:rPr>
        <w:t>在“添加命令”弹窗中点击“确认”功能按钮，保存当前命令及命令</w:t>
      </w:r>
      <w:r w:rsidR="00F3735E">
        <w:rPr>
          <w:rFonts w:hint="eastAsia"/>
        </w:rPr>
        <w:t>输入、输出</w:t>
      </w:r>
      <w:r>
        <w:rPr>
          <w:rFonts w:hint="eastAsia"/>
        </w:rPr>
        <w:t>参数信息。</w:t>
      </w:r>
    </w:p>
    <w:p w14:paraId="329DA9BF" w14:textId="77777777" w:rsidR="00F3735E" w:rsidRPr="00F3735E" w:rsidRDefault="00F3735E" w:rsidP="005F526E">
      <w:pPr>
        <w:pStyle w:val="af0"/>
        <w:ind w:firstLine="480"/>
      </w:pPr>
    </w:p>
    <w:p w14:paraId="6FEFADE7" w14:textId="57F21A78" w:rsidR="005F526E" w:rsidRPr="001E718F" w:rsidRDefault="005F526E" w:rsidP="005F526E">
      <w:pPr>
        <w:pStyle w:val="a3"/>
        <w:rPr>
          <w:rFonts w:hint="eastAsia"/>
        </w:rPr>
      </w:pPr>
      <w:r>
        <w:rPr>
          <w:rFonts w:hint="eastAsia"/>
        </w:rPr>
        <w:t>编辑命令</w:t>
      </w:r>
    </w:p>
    <w:p w14:paraId="58EF6BCE" w14:textId="79EB273F" w:rsidR="005F526E" w:rsidRDefault="005F526E" w:rsidP="005F526E">
      <w:pPr>
        <w:pStyle w:val="af0"/>
        <w:ind w:firstLine="480"/>
      </w:pPr>
      <w:r>
        <w:rPr>
          <w:rFonts w:hint="eastAsia"/>
        </w:rPr>
        <w:t>在命令列表中选中指定命令记录（单选），点击【编辑】功能按钮，弹出“编辑命令”弹窗，支持编辑命令信息</w:t>
      </w:r>
      <w:r w:rsidR="00F3735E">
        <w:rPr>
          <w:rFonts w:hint="eastAsia"/>
        </w:rPr>
        <w:t>及命令输入、输出参数</w:t>
      </w:r>
      <w:r>
        <w:rPr>
          <w:rFonts w:hint="eastAsia"/>
        </w:rPr>
        <w:t>；</w:t>
      </w:r>
    </w:p>
    <w:p w14:paraId="7407A575" w14:textId="77777777" w:rsidR="005F526E" w:rsidRDefault="005F526E" w:rsidP="005F526E">
      <w:pPr>
        <w:pStyle w:val="af0"/>
        <w:ind w:firstLine="480"/>
      </w:pPr>
    </w:p>
    <w:p w14:paraId="646381B9" w14:textId="1D9ED617" w:rsidR="005F526E" w:rsidRPr="001E718F" w:rsidRDefault="005F526E" w:rsidP="005F526E">
      <w:pPr>
        <w:pStyle w:val="a3"/>
        <w:rPr>
          <w:rFonts w:hint="eastAsia"/>
        </w:rPr>
      </w:pPr>
      <w:r>
        <w:rPr>
          <w:rFonts w:hint="eastAsia"/>
        </w:rPr>
        <w:lastRenderedPageBreak/>
        <w:t>删除命令</w:t>
      </w:r>
    </w:p>
    <w:p w14:paraId="587478BD" w14:textId="4EA99C38" w:rsidR="005F526E" w:rsidRDefault="005F526E" w:rsidP="005F526E">
      <w:pPr>
        <w:pStyle w:val="af0"/>
        <w:ind w:firstLine="480"/>
      </w:pPr>
      <w:r>
        <w:rPr>
          <w:rFonts w:hint="eastAsia"/>
        </w:rPr>
        <w:t>在命令列表中选中指定命令记录（可多选），点击【删除】功能按钮，支持删除选中的命令记录；</w:t>
      </w:r>
    </w:p>
    <w:p w14:paraId="33F50396" w14:textId="77777777" w:rsidR="001E196B" w:rsidRDefault="001E196B" w:rsidP="00052DAA">
      <w:pPr>
        <w:pStyle w:val="af0"/>
        <w:ind w:firstLine="480"/>
      </w:pPr>
    </w:p>
    <w:p w14:paraId="6EF85EBB" w14:textId="255845D6" w:rsidR="007C29F2" w:rsidRDefault="007C29F2" w:rsidP="007C29F2">
      <w:pPr>
        <w:pStyle w:val="a0"/>
        <w:outlineLvl w:val="0"/>
      </w:pPr>
      <w:bookmarkStart w:id="8" w:name="_Toc187247427"/>
      <w:r>
        <w:rPr>
          <w:rFonts w:hint="eastAsia"/>
        </w:rPr>
        <w:t>【设备档案</w:t>
      </w:r>
      <w:r w:rsidR="00DC533D">
        <w:rPr>
          <w:rFonts w:hint="eastAsia"/>
        </w:rPr>
        <w:t>管理</w:t>
      </w:r>
      <w:r>
        <w:rPr>
          <w:rFonts w:hint="eastAsia"/>
        </w:rPr>
        <w:t>】调整需求</w:t>
      </w:r>
      <w:bookmarkEnd w:id="8"/>
    </w:p>
    <w:p w14:paraId="4CDF4F57" w14:textId="62A90F02" w:rsidR="00052DAA" w:rsidRDefault="00052DAA" w:rsidP="00052DAA">
      <w:pPr>
        <w:pStyle w:val="a1"/>
      </w:pPr>
      <w:bookmarkStart w:id="9" w:name="_Toc187247428"/>
      <w:r>
        <w:rPr>
          <w:rFonts w:hint="eastAsia"/>
        </w:rPr>
        <w:t>基础信息调整需求</w:t>
      </w:r>
      <w:bookmarkEnd w:id="9"/>
    </w:p>
    <w:p w14:paraId="495729E3" w14:textId="08454091" w:rsidR="007C29F2" w:rsidRDefault="009728CA" w:rsidP="00052DAA">
      <w:pPr>
        <w:pStyle w:val="af0"/>
        <w:numPr>
          <w:ilvl w:val="0"/>
          <w:numId w:val="73"/>
        </w:numPr>
        <w:ind w:firstLineChars="0"/>
      </w:pPr>
      <w:r>
        <w:rPr>
          <w:rFonts w:hint="eastAsia"/>
        </w:rPr>
        <w:t>设备档案</w:t>
      </w:r>
      <w:r w:rsidR="00052DAA">
        <w:rPr>
          <w:rFonts w:hint="eastAsia"/>
        </w:rPr>
        <w:t>基础</w:t>
      </w:r>
      <w:r>
        <w:rPr>
          <w:rFonts w:hint="eastAsia"/>
        </w:rPr>
        <w:t>信息</w:t>
      </w:r>
      <w:r w:rsidR="00795872">
        <w:rPr>
          <w:rFonts w:hint="eastAsia"/>
        </w:rPr>
        <w:t>字段按设计图重新排列，且</w:t>
      </w:r>
      <w:r w:rsidR="00C6726B">
        <w:rPr>
          <w:rFonts w:hint="eastAsia"/>
        </w:rPr>
        <w:t>新增“设备版本”</w:t>
      </w:r>
      <w:r>
        <w:rPr>
          <w:rFonts w:hint="eastAsia"/>
        </w:rPr>
        <w:t>、“是否辅设备”、“关联主设备”字段，支持新增、编辑、导入、导出、详情查看，支持列表配置展示，默认不展示：</w:t>
      </w:r>
    </w:p>
    <w:p w14:paraId="2C10C84A" w14:textId="0BB757DB" w:rsidR="00795872" w:rsidRPr="00795872" w:rsidRDefault="00795872" w:rsidP="00795872">
      <w:pPr>
        <w:pStyle w:val="af0"/>
        <w:ind w:firstLineChars="0" w:firstLine="0"/>
      </w:pPr>
      <w:r w:rsidRPr="00795872">
        <w:rPr>
          <w:rFonts w:hint="eastAsia"/>
          <w:noProof/>
        </w:rPr>
        <w:drawing>
          <wp:inline distT="0" distB="0" distL="0" distR="0" wp14:anchorId="294736DF" wp14:editId="3B38C3AB">
            <wp:extent cx="5274310" cy="4122420"/>
            <wp:effectExtent l="0" t="0" r="2540" b="0"/>
            <wp:docPr id="1552126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6DD2" w14:textId="77777777" w:rsidR="008D2F04" w:rsidRDefault="008D2F04" w:rsidP="008D2F04">
      <w:pPr>
        <w:pStyle w:val="af0"/>
        <w:numPr>
          <w:ilvl w:val="0"/>
          <w:numId w:val="72"/>
        </w:numPr>
        <w:ind w:firstLineChars="0"/>
      </w:pPr>
      <w:r>
        <w:rPr>
          <w:rFonts w:hint="eastAsia"/>
        </w:rPr>
        <w:t>设备版本：文本输入框，非必填；</w:t>
      </w:r>
    </w:p>
    <w:p w14:paraId="581E12EC" w14:textId="53D3DE44" w:rsidR="009728CA" w:rsidRDefault="009728CA" w:rsidP="009728CA">
      <w:pPr>
        <w:pStyle w:val="af0"/>
        <w:numPr>
          <w:ilvl w:val="0"/>
          <w:numId w:val="72"/>
        </w:numPr>
        <w:ind w:firstLineChars="0"/>
      </w:pPr>
      <w:r>
        <w:rPr>
          <w:rFonts w:hint="eastAsia"/>
        </w:rPr>
        <w:t>是否辅设备：必填，选项框，选项包括是和</w:t>
      </w:r>
      <w:proofErr w:type="gramStart"/>
      <w:r>
        <w:rPr>
          <w:rFonts w:hint="eastAsia"/>
        </w:rPr>
        <w:t>否，</w:t>
      </w:r>
      <w:proofErr w:type="gramEnd"/>
      <w:r>
        <w:rPr>
          <w:rFonts w:hint="eastAsia"/>
        </w:rPr>
        <w:t>默认为否，用户可切换为是；</w:t>
      </w:r>
    </w:p>
    <w:p w14:paraId="532172AB" w14:textId="39B19C08" w:rsidR="00595B62" w:rsidRDefault="009728CA" w:rsidP="009B14D3">
      <w:pPr>
        <w:pStyle w:val="af0"/>
        <w:numPr>
          <w:ilvl w:val="0"/>
          <w:numId w:val="72"/>
        </w:numPr>
        <w:ind w:firstLineChars="0"/>
      </w:pPr>
      <w:r>
        <w:rPr>
          <w:rFonts w:hint="eastAsia"/>
        </w:rPr>
        <w:t>关联主设备：</w:t>
      </w:r>
      <w:r w:rsidR="00DC533D">
        <w:rPr>
          <w:rFonts w:hint="eastAsia"/>
        </w:rPr>
        <w:t>选项框；</w:t>
      </w:r>
      <w:r>
        <w:rPr>
          <w:rFonts w:hint="eastAsia"/>
        </w:rPr>
        <w:t>当“是否辅设备</w:t>
      </w:r>
      <w:r>
        <w:rPr>
          <w:rFonts w:hint="eastAsia"/>
        </w:rPr>
        <w:t>=</w:t>
      </w:r>
      <w:r>
        <w:rPr>
          <w:rFonts w:hint="eastAsia"/>
        </w:rPr>
        <w:t>否”时，当前字段</w:t>
      </w:r>
      <w:r w:rsidR="00595B62">
        <w:rPr>
          <w:rFonts w:hint="eastAsia"/>
        </w:rPr>
        <w:t>置灰无需维护</w:t>
      </w:r>
      <w:r>
        <w:rPr>
          <w:rFonts w:hint="eastAsia"/>
        </w:rPr>
        <w:t>；当“是否辅设备</w:t>
      </w:r>
      <w:r>
        <w:rPr>
          <w:rFonts w:hint="eastAsia"/>
        </w:rPr>
        <w:t>=</w:t>
      </w:r>
      <w:r>
        <w:rPr>
          <w:rFonts w:hint="eastAsia"/>
        </w:rPr>
        <w:t>是”时，</w:t>
      </w:r>
      <w:r w:rsidR="00DC533D">
        <w:rPr>
          <w:rFonts w:hint="eastAsia"/>
        </w:rPr>
        <w:t>当前字段</w:t>
      </w:r>
      <w:r>
        <w:rPr>
          <w:rFonts w:hint="eastAsia"/>
        </w:rPr>
        <w:t>必填，</w:t>
      </w:r>
      <w:r w:rsidR="00595B62">
        <w:rPr>
          <w:rFonts w:hint="eastAsia"/>
        </w:rPr>
        <w:t>可选</w:t>
      </w:r>
      <w:r w:rsidR="00795872">
        <w:rPr>
          <w:rFonts w:hint="eastAsia"/>
        </w:rPr>
        <w:t>主</w:t>
      </w:r>
      <w:r w:rsidR="00595B62">
        <w:rPr>
          <w:rFonts w:hint="eastAsia"/>
        </w:rPr>
        <w:t>设备为当前设备同供应</w:t>
      </w:r>
      <w:r w:rsidR="00595B62">
        <w:rPr>
          <w:rFonts w:hint="eastAsia"/>
        </w:rPr>
        <w:lastRenderedPageBreak/>
        <w:t>商、同设备类型的设备，点击选项</w:t>
      </w:r>
      <w:proofErr w:type="gramStart"/>
      <w:r w:rsidR="00595B62">
        <w:rPr>
          <w:rFonts w:hint="eastAsia"/>
        </w:rPr>
        <w:t>框展开</w:t>
      </w:r>
      <w:proofErr w:type="gramEnd"/>
      <w:r w:rsidR="00595B62">
        <w:rPr>
          <w:rFonts w:hint="eastAsia"/>
        </w:rPr>
        <w:t>下拉选项列表，展示设备编码、设备原厂码、设备名称信息，支持</w:t>
      </w:r>
      <w:r w:rsidR="00795872">
        <w:rPr>
          <w:rFonts w:hint="eastAsia"/>
        </w:rPr>
        <w:t>在选项框</w:t>
      </w:r>
      <w:r w:rsidR="00595B62">
        <w:rPr>
          <w:rFonts w:hint="eastAsia"/>
        </w:rPr>
        <w:t>输入关键字过滤下拉选项</w:t>
      </w:r>
      <w:r w:rsidR="00795872">
        <w:rPr>
          <w:rFonts w:hint="eastAsia"/>
        </w:rPr>
        <w:t>，选择后</w:t>
      </w:r>
      <w:r w:rsidR="009B14D3">
        <w:rPr>
          <w:rFonts w:hint="eastAsia"/>
        </w:rPr>
        <w:t>在“关联主设备”选项框中</w:t>
      </w:r>
      <w:r w:rsidR="00795872">
        <w:rPr>
          <w:rFonts w:hint="eastAsia"/>
        </w:rPr>
        <w:t>展示所选主设备的设备名称</w:t>
      </w:r>
      <w:r w:rsidR="009B14D3">
        <w:rPr>
          <w:rFonts w:hint="eastAsia"/>
        </w:rPr>
        <w:t>，同时把所选主设备的医院名称、科室名称、设备地址、生产厂商、设备供应商、</w:t>
      </w:r>
      <w:proofErr w:type="gramStart"/>
      <w:r w:rsidR="009B14D3">
        <w:rPr>
          <w:rFonts w:hint="eastAsia"/>
        </w:rPr>
        <w:t>维保服务</w:t>
      </w:r>
      <w:proofErr w:type="gramEnd"/>
      <w:r w:rsidR="009B14D3">
        <w:rPr>
          <w:rFonts w:hint="eastAsia"/>
        </w:rPr>
        <w:t>商、品牌、型号、设备版本、启用日期、有效日期、效期预警天数、负责人、负责人联系电话、负责人邮箱、设备工程师、</w:t>
      </w:r>
      <w:r w:rsidR="00417B94">
        <w:rPr>
          <w:rFonts w:hint="eastAsia"/>
        </w:rPr>
        <w:t>工程师联系电话、工程师邮箱</w:t>
      </w:r>
      <w:r w:rsidR="008D2F04">
        <w:rPr>
          <w:rFonts w:hint="eastAsia"/>
        </w:rPr>
        <w:t>等信息引用回填，允许编辑；</w:t>
      </w:r>
    </w:p>
    <w:p w14:paraId="21806A1A" w14:textId="46300B85" w:rsidR="00417B94" w:rsidRPr="00417B94" w:rsidRDefault="00417B94" w:rsidP="00417B94">
      <w:pPr>
        <w:pStyle w:val="af0"/>
        <w:ind w:firstLineChars="83" w:firstLine="199"/>
      </w:pPr>
      <w:r w:rsidRPr="00417B94">
        <w:rPr>
          <w:rFonts w:hint="eastAsia"/>
          <w:noProof/>
        </w:rPr>
        <w:drawing>
          <wp:inline distT="0" distB="0" distL="0" distR="0" wp14:anchorId="241DACF1" wp14:editId="5FF146A5">
            <wp:extent cx="5274310" cy="4108450"/>
            <wp:effectExtent l="0" t="0" r="2540" b="6350"/>
            <wp:docPr id="1840668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360D" w14:textId="77777777" w:rsidR="00417B94" w:rsidRDefault="00417B94" w:rsidP="00417B94">
      <w:pPr>
        <w:pStyle w:val="af0"/>
        <w:ind w:firstLineChars="0"/>
      </w:pPr>
    </w:p>
    <w:p w14:paraId="75D9D907" w14:textId="38DB1C24" w:rsidR="00052DAA" w:rsidRDefault="00052DAA" w:rsidP="00052DAA">
      <w:pPr>
        <w:pStyle w:val="af0"/>
        <w:numPr>
          <w:ilvl w:val="0"/>
          <w:numId w:val="73"/>
        </w:numPr>
        <w:ind w:firstLineChars="0"/>
      </w:pPr>
      <w:r>
        <w:rPr>
          <w:rFonts w:hint="eastAsia"/>
        </w:rPr>
        <w:t>设备档案基础信息“设备类型”字段选项改为取值【设备类型管理】中维护的设备类型</w:t>
      </w:r>
      <w:r w:rsidR="00FE249C">
        <w:rPr>
          <w:rFonts w:hint="eastAsia"/>
        </w:rPr>
        <w:t>，按所选的“设备大类”过滤</w:t>
      </w:r>
      <w:r w:rsidR="009E21CA">
        <w:rPr>
          <w:rFonts w:hint="eastAsia"/>
        </w:rPr>
        <w:t>设备类型</w:t>
      </w:r>
      <w:r w:rsidR="00FE249C">
        <w:rPr>
          <w:rFonts w:hint="eastAsia"/>
        </w:rPr>
        <w:t>选项；</w:t>
      </w:r>
    </w:p>
    <w:p w14:paraId="50D5D68F" w14:textId="0C361D5D" w:rsidR="00052DAA" w:rsidRPr="00BD2387" w:rsidRDefault="00052DAA" w:rsidP="00052DAA">
      <w:pPr>
        <w:pStyle w:val="af0"/>
        <w:ind w:left="920" w:firstLineChars="0" w:firstLine="0"/>
        <w:rPr>
          <w:color w:val="FF0000"/>
        </w:rPr>
      </w:pPr>
      <w:r w:rsidRPr="00BD2387">
        <w:rPr>
          <w:rFonts w:hint="eastAsia"/>
          <w:color w:val="FF0000"/>
        </w:rPr>
        <w:t>注意历史设备档案记录也要进行设备类型切换。</w:t>
      </w:r>
    </w:p>
    <w:p w14:paraId="54FAD55A" w14:textId="77777777" w:rsidR="00CF18CB" w:rsidRDefault="00CF18CB" w:rsidP="00D9596D">
      <w:pPr>
        <w:pStyle w:val="af0"/>
        <w:ind w:firstLine="480"/>
      </w:pPr>
    </w:p>
    <w:p w14:paraId="137D27CB" w14:textId="47A5D811" w:rsidR="009E21CA" w:rsidRDefault="009E21CA" w:rsidP="009E21CA">
      <w:pPr>
        <w:pStyle w:val="a1"/>
      </w:pPr>
      <w:bookmarkStart w:id="10" w:name="_Toc187247429"/>
      <w:r>
        <w:rPr>
          <w:rFonts w:hint="eastAsia"/>
        </w:rPr>
        <w:t>设备物模型管理</w:t>
      </w:r>
      <w:bookmarkEnd w:id="10"/>
    </w:p>
    <w:p w14:paraId="2CF2382C" w14:textId="5F9F427C" w:rsidR="009E21CA" w:rsidRDefault="009E21CA" w:rsidP="00D9596D">
      <w:pPr>
        <w:pStyle w:val="af0"/>
        <w:ind w:firstLine="480"/>
      </w:pPr>
      <w:r>
        <w:rPr>
          <w:rFonts w:hint="eastAsia"/>
        </w:rPr>
        <w:t>在【设备档案管理】页面新增“物模型管理”功能按钮</w:t>
      </w:r>
      <w:r w:rsidR="00AD671C">
        <w:rPr>
          <w:rFonts w:hint="eastAsia"/>
        </w:rPr>
        <w:t>：</w:t>
      </w:r>
    </w:p>
    <w:p w14:paraId="6AD9FADD" w14:textId="0EFBB641" w:rsidR="009E21CA" w:rsidRDefault="009E21CA" w:rsidP="009E21CA">
      <w:pPr>
        <w:pStyle w:val="af0"/>
        <w:ind w:firstLineChars="83" w:firstLine="199"/>
      </w:pPr>
      <w:r>
        <w:rPr>
          <w:noProof/>
        </w:rPr>
        <w:lastRenderedPageBreak/>
        <w:drawing>
          <wp:inline distT="0" distB="0" distL="0" distR="0" wp14:anchorId="698B930D" wp14:editId="6D9DFFA9">
            <wp:extent cx="5274310" cy="2194560"/>
            <wp:effectExtent l="0" t="0" r="2540" b="0"/>
            <wp:docPr id="1424490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90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9485" w14:textId="516E83BF" w:rsidR="00AD671C" w:rsidRDefault="00AD671C" w:rsidP="00AD671C">
      <w:pPr>
        <w:pStyle w:val="af0"/>
        <w:ind w:firstLine="480"/>
      </w:pPr>
      <w:r>
        <w:rPr>
          <w:rFonts w:hint="eastAsia"/>
        </w:rPr>
        <w:t>在设备档案列表中选中指定设备档案记录（单选），点击“物模型管理”功能按钮，打开当前设备的【设备物模型管理】标签页面，展示当前设备的</w:t>
      </w:r>
      <w:r w:rsidR="009B7FBD">
        <w:rPr>
          <w:rFonts w:hint="eastAsia"/>
        </w:rPr>
        <w:t>设备名称、设备运行状态（包括未激活、在线、离线三个状态）、设备编码、设备原厂码、设备类型、医院名称、</w:t>
      </w:r>
      <w:r w:rsidR="009B7FBD" w:rsidRPr="006D219C">
        <w:rPr>
          <w:rFonts w:hint="eastAsia"/>
          <w:highlight w:val="yellow"/>
        </w:rPr>
        <w:t>科室名称</w:t>
      </w:r>
      <w:r w:rsidR="009B7FBD">
        <w:rPr>
          <w:rFonts w:hint="eastAsia"/>
        </w:rPr>
        <w:t>、设备位置</w:t>
      </w:r>
      <w:r>
        <w:rPr>
          <w:rFonts w:hint="eastAsia"/>
        </w:rPr>
        <w:t>信息，并按</w:t>
      </w:r>
      <w:r>
        <w:rPr>
          <w:rFonts w:hint="eastAsia"/>
        </w:rPr>
        <w:t>[</w:t>
      </w:r>
      <w:r>
        <w:rPr>
          <w:rFonts w:hint="eastAsia"/>
        </w:rPr>
        <w:t>属性</w:t>
      </w:r>
      <w:r>
        <w:rPr>
          <w:rFonts w:hint="eastAsia"/>
        </w:rPr>
        <w:t>]</w:t>
      </w:r>
      <w:r>
        <w:rPr>
          <w:rFonts w:hint="eastAsia"/>
        </w:rPr>
        <w:t>、</w:t>
      </w:r>
      <w:r>
        <w:rPr>
          <w:rFonts w:hint="eastAsia"/>
        </w:rPr>
        <w:t>[</w:t>
      </w:r>
      <w:r>
        <w:rPr>
          <w:rFonts w:hint="eastAsia"/>
        </w:rPr>
        <w:t>事件</w:t>
      </w:r>
      <w:r>
        <w:rPr>
          <w:rFonts w:hint="eastAsia"/>
        </w:rPr>
        <w:t>]</w:t>
      </w:r>
      <w:r>
        <w:rPr>
          <w:rFonts w:hint="eastAsia"/>
        </w:rPr>
        <w:t>、</w:t>
      </w:r>
      <w:r>
        <w:rPr>
          <w:rFonts w:hint="eastAsia"/>
        </w:rPr>
        <w:t>[</w:t>
      </w:r>
      <w:r>
        <w:rPr>
          <w:rFonts w:hint="eastAsia"/>
        </w:rPr>
        <w:t>命令</w:t>
      </w:r>
      <w:r>
        <w:rPr>
          <w:rFonts w:hint="eastAsia"/>
        </w:rPr>
        <w:t>]</w:t>
      </w:r>
      <w:r>
        <w:rPr>
          <w:rFonts w:hint="eastAsia"/>
        </w:rPr>
        <w:t>分</w:t>
      </w:r>
      <w:r>
        <w:rPr>
          <w:rFonts w:hint="eastAsia"/>
        </w:rPr>
        <w:t>tab</w:t>
      </w:r>
      <w:r>
        <w:rPr>
          <w:rFonts w:hint="eastAsia"/>
        </w:rPr>
        <w:t>维护当前设备的相应物模型：</w:t>
      </w:r>
    </w:p>
    <w:p w14:paraId="7076D991" w14:textId="0F9CD69F" w:rsidR="009E21CA" w:rsidRDefault="00AD671C" w:rsidP="00AD671C">
      <w:pPr>
        <w:pStyle w:val="af0"/>
        <w:ind w:firstLineChars="0" w:firstLine="0"/>
      </w:pPr>
      <w:r w:rsidRPr="00AD671C">
        <w:rPr>
          <w:rFonts w:hint="eastAsia"/>
          <w:noProof/>
        </w:rPr>
        <w:drawing>
          <wp:inline distT="0" distB="0" distL="0" distR="0" wp14:anchorId="3DFB6B46" wp14:editId="71CECEC8">
            <wp:extent cx="5274310" cy="3148330"/>
            <wp:effectExtent l="0" t="0" r="2540" b="0"/>
            <wp:docPr id="10362744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5266" w14:textId="1055FC45" w:rsidR="009E21CA" w:rsidRDefault="00AD671C" w:rsidP="00D9596D">
      <w:pPr>
        <w:pStyle w:val="af0"/>
        <w:ind w:firstLine="480"/>
      </w:pPr>
      <w:r>
        <w:rPr>
          <w:rFonts w:hint="eastAsia"/>
        </w:rPr>
        <w:t>设备物模型自动继承当前设备所属设备类型的物模型，用户可对设备的物模型进行单独调整</w:t>
      </w:r>
      <w:r w:rsidR="009B7FBD">
        <w:rPr>
          <w:rFonts w:hint="eastAsia"/>
        </w:rPr>
        <w:t>。设备物模型管理需求和设备类型物模型管理一致。</w:t>
      </w:r>
    </w:p>
    <w:p w14:paraId="3FABB37A" w14:textId="77777777" w:rsidR="00A02022" w:rsidRDefault="00A02022" w:rsidP="00D9596D">
      <w:pPr>
        <w:pStyle w:val="af0"/>
        <w:ind w:firstLine="480"/>
      </w:pPr>
    </w:p>
    <w:p w14:paraId="2BFD5DE1" w14:textId="1A51C34D" w:rsidR="009E21CA" w:rsidRDefault="00A02022" w:rsidP="00A02022">
      <w:pPr>
        <w:pStyle w:val="a1"/>
      </w:pPr>
      <w:bookmarkStart w:id="11" w:name="_Toc187247430"/>
      <w:r>
        <w:rPr>
          <w:rFonts w:hint="eastAsia"/>
        </w:rPr>
        <w:t>设备运行监控</w:t>
      </w:r>
      <w:bookmarkEnd w:id="11"/>
    </w:p>
    <w:p w14:paraId="77FF9AAC" w14:textId="5283FFCE" w:rsidR="00A02022" w:rsidRDefault="00A02022" w:rsidP="00A02022">
      <w:pPr>
        <w:pStyle w:val="af0"/>
        <w:ind w:firstLine="480"/>
      </w:pPr>
      <w:r>
        <w:rPr>
          <w:rFonts w:hint="eastAsia"/>
        </w:rPr>
        <w:t>在【设备档案管理】页面新增“设备运行监控”功能按钮：</w:t>
      </w:r>
    </w:p>
    <w:p w14:paraId="23DDB698" w14:textId="77777777" w:rsidR="00A02022" w:rsidRDefault="00A02022" w:rsidP="00A02022">
      <w:pPr>
        <w:pStyle w:val="af0"/>
        <w:ind w:firstLineChars="83" w:firstLine="199"/>
      </w:pPr>
      <w:r>
        <w:rPr>
          <w:noProof/>
        </w:rPr>
        <w:lastRenderedPageBreak/>
        <w:drawing>
          <wp:inline distT="0" distB="0" distL="0" distR="0" wp14:anchorId="5F53626B" wp14:editId="1CF38DCC">
            <wp:extent cx="5274310" cy="2194560"/>
            <wp:effectExtent l="0" t="0" r="2540" b="0"/>
            <wp:docPr id="991866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90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D75B" w14:textId="44339BC3" w:rsidR="00A02022" w:rsidRDefault="00A02022" w:rsidP="00A02022">
      <w:pPr>
        <w:pStyle w:val="af0"/>
        <w:ind w:firstLine="480"/>
      </w:pPr>
      <w:r>
        <w:rPr>
          <w:rFonts w:hint="eastAsia"/>
        </w:rPr>
        <w:t>在设备档案列表中选中指定设备档案记录（单选），点击“</w:t>
      </w:r>
      <w:r w:rsidR="004914CC">
        <w:rPr>
          <w:rFonts w:hint="eastAsia"/>
        </w:rPr>
        <w:t>设备运行监控</w:t>
      </w:r>
      <w:r>
        <w:rPr>
          <w:rFonts w:hint="eastAsia"/>
        </w:rPr>
        <w:t>”功能按钮，打开当前设备的【</w:t>
      </w:r>
      <w:r w:rsidR="004914CC">
        <w:rPr>
          <w:rFonts w:hint="eastAsia"/>
        </w:rPr>
        <w:t>设备运行监控</w:t>
      </w:r>
      <w:r>
        <w:rPr>
          <w:rFonts w:hint="eastAsia"/>
        </w:rPr>
        <w:t>】标签页面，</w:t>
      </w:r>
      <w:r w:rsidR="004914CC">
        <w:rPr>
          <w:rFonts w:hint="eastAsia"/>
        </w:rPr>
        <w:t>展示当前设备主体信息，并按</w:t>
      </w:r>
      <w:r w:rsidR="004914CC">
        <w:rPr>
          <w:rFonts w:hint="eastAsia"/>
        </w:rPr>
        <w:t>[</w:t>
      </w:r>
      <w:r w:rsidR="004914CC">
        <w:rPr>
          <w:rFonts w:hint="eastAsia"/>
        </w:rPr>
        <w:t>配置信息</w:t>
      </w:r>
      <w:r w:rsidR="004914CC">
        <w:rPr>
          <w:rFonts w:hint="eastAsia"/>
        </w:rPr>
        <w:t>]</w:t>
      </w:r>
      <w:r w:rsidR="004914CC">
        <w:rPr>
          <w:rFonts w:hint="eastAsia"/>
        </w:rPr>
        <w:t>、</w:t>
      </w:r>
      <w:r w:rsidR="004914CC">
        <w:rPr>
          <w:rFonts w:hint="eastAsia"/>
        </w:rPr>
        <w:t>[</w:t>
      </w:r>
      <w:r w:rsidR="004914CC">
        <w:rPr>
          <w:rFonts w:hint="eastAsia"/>
        </w:rPr>
        <w:t>实时监控</w:t>
      </w:r>
      <w:r w:rsidR="004914CC">
        <w:rPr>
          <w:rFonts w:hint="eastAsia"/>
        </w:rPr>
        <w:t>]</w:t>
      </w:r>
      <w:r w:rsidR="004914CC">
        <w:rPr>
          <w:rFonts w:hint="eastAsia"/>
        </w:rPr>
        <w:t>、</w:t>
      </w:r>
      <w:r w:rsidR="004914CC">
        <w:rPr>
          <w:rFonts w:hint="eastAsia"/>
        </w:rPr>
        <w:t>[</w:t>
      </w:r>
      <w:r w:rsidR="004914CC">
        <w:rPr>
          <w:rFonts w:hint="eastAsia"/>
        </w:rPr>
        <w:t>事件中心</w:t>
      </w:r>
      <w:r w:rsidR="004914CC">
        <w:rPr>
          <w:rFonts w:hint="eastAsia"/>
        </w:rPr>
        <w:t>]</w:t>
      </w:r>
      <w:r w:rsidR="004914CC">
        <w:rPr>
          <w:rFonts w:hint="eastAsia"/>
        </w:rPr>
        <w:t>、</w:t>
      </w:r>
      <w:r w:rsidR="004914CC">
        <w:rPr>
          <w:rFonts w:hint="eastAsia"/>
        </w:rPr>
        <w:t>[</w:t>
      </w:r>
      <w:r w:rsidR="004914CC">
        <w:rPr>
          <w:rFonts w:hint="eastAsia"/>
        </w:rPr>
        <w:t>命令下发</w:t>
      </w:r>
      <w:r w:rsidR="004914CC">
        <w:rPr>
          <w:rFonts w:hint="eastAsia"/>
        </w:rPr>
        <w:t>]</w:t>
      </w:r>
      <w:r w:rsidR="004914CC">
        <w:rPr>
          <w:rFonts w:hint="eastAsia"/>
        </w:rPr>
        <w:t>、</w:t>
      </w:r>
      <w:r w:rsidR="004914CC">
        <w:rPr>
          <w:rFonts w:hint="eastAsia"/>
        </w:rPr>
        <w:t>[</w:t>
      </w:r>
      <w:r w:rsidR="004914CC">
        <w:rPr>
          <w:rFonts w:hint="eastAsia"/>
        </w:rPr>
        <w:t>日志管理</w:t>
      </w:r>
      <w:r w:rsidR="004914CC">
        <w:rPr>
          <w:rFonts w:hint="eastAsia"/>
        </w:rPr>
        <w:t>]</w:t>
      </w:r>
      <w:r w:rsidR="004914CC">
        <w:rPr>
          <w:rFonts w:hint="eastAsia"/>
        </w:rPr>
        <w:t>分</w:t>
      </w:r>
      <w:r w:rsidR="004914CC">
        <w:rPr>
          <w:rFonts w:hint="eastAsia"/>
        </w:rPr>
        <w:t>tab</w:t>
      </w:r>
      <w:r w:rsidR="004914CC">
        <w:rPr>
          <w:rFonts w:hint="eastAsia"/>
        </w:rPr>
        <w:t>展示当前设备的运行监控信息：</w:t>
      </w:r>
    </w:p>
    <w:p w14:paraId="4763CDFC" w14:textId="4C82E595" w:rsidR="004914CC" w:rsidRPr="004914CC" w:rsidRDefault="004914CC" w:rsidP="004914CC">
      <w:pPr>
        <w:pStyle w:val="af0"/>
        <w:ind w:firstLineChars="0" w:firstLine="0"/>
      </w:pPr>
      <w:r w:rsidRPr="004914CC">
        <w:rPr>
          <w:rFonts w:hint="eastAsia"/>
          <w:noProof/>
        </w:rPr>
        <w:drawing>
          <wp:inline distT="0" distB="0" distL="0" distR="0" wp14:anchorId="5C731E71" wp14:editId="7FFA9DC1">
            <wp:extent cx="5274310" cy="3402330"/>
            <wp:effectExtent l="0" t="0" r="2540" b="7620"/>
            <wp:docPr id="7850670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C487" w14:textId="51EA85B4" w:rsidR="00A02022" w:rsidRDefault="004914CC" w:rsidP="004914CC">
      <w:pPr>
        <w:pStyle w:val="a2"/>
      </w:pPr>
      <w:r>
        <w:rPr>
          <w:rFonts w:hint="eastAsia"/>
        </w:rPr>
        <w:t>设备主体信息展示</w:t>
      </w:r>
    </w:p>
    <w:p w14:paraId="275CE2E0" w14:textId="355F6923" w:rsidR="004914CC" w:rsidRDefault="004914CC" w:rsidP="00A02022">
      <w:pPr>
        <w:pStyle w:val="af0"/>
        <w:ind w:firstLine="480"/>
      </w:pPr>
      <w:r>
        <w:rPr>
          <w:rFonts w:hint="eastAsia"/>
        </w:rPr>
        <w:t>【设备运行监控】标签页面，展示的当前设备主体信息包括：</w:t>
      </w:r>
    </w:p>
    <w:p w14:paraId="2C00D514" w14:textId="74BF9258" w:rsidR="004914CC" w:rsidRDefault="004914CC" w:rsidP="004914CC">
      <w:pPr>
        <w:pStyle w:val="af0"/>
        <w:numPr>
          <w:ilvl w:val="0"/>
          <w:numId w:val="86"/>
        </w:numPr>
        <w:ind w:firstLineChars="0"/>
      </w:pPr>
      <w:r>
        <w:rPr>
          <w:rFonts w:hint="eastAsia"/>
        </w:rPr>
        <w:t>设备名称</w:t>
      </w:r>
      <w:r w:rsidR="00726A36">
        <w:rPr>
          <w:rFonts w:hint="eastAsia"/>
        </w:rPr>
        <w:t>；</w:t>
      </w:r>
    </w:p>
    <w:p w14:paraId="1A60B6ED" w14:textId="288AED55" w:rsidR="004914CC" w:rsidRDefault="004914CC" w:rsidP="004914CC">
      <w:pPr>
        <w:pStyle w:val="af0"/>
        <w:numPr>
          <w:ilvl w:val="0"/>
          <w:numId w:val="86"/>
        </w:numPr>
        <w:ind w:firstLineChars="0"/>
      </w:pPr>
      <w:r>
        <w:rPr>
          <w:rFonts w:hint="eastAsia"/>
        </w:rPr>
        <w:t>设备运行状态：包括未激活、在线、离线三个状态；未激活状态</w:t>
      </w:r>
      <w:r w:rsidR="00726A36">
        <w:rPr>
          <w:rFonts w:hint="eastAsia"/>
        </w:rPr>
        <w:t>指示灯</w:t>
      </w:r>
      <w:r>
        <w:rPr>
          <w:rFonts w:hint="eastAsia"/>
        </w:rPr>
        <w:t>置灰显示，</w:t>
      </w:r>
      <w:proofErr w:type="gramStart"/>
      <w:r>
        <w:rPr>
          <w:rFonts w:hint="eastAsia"/>
        </w:rPr>
        <w:t>且展示</w:t>
      </w:r>
      <w:proofErr w:type="gramEnd"/>
      <w:r>
        <w:rPr>
          <w:rFonts w:hint="eastAsia"/>
        </w:rPr>
        <w:t>提示语“设备未激活，请先激活设备”；在线状态</w:t>
      </w:r>
      <w:r w:rsidR="00726A36">
        <w:rPr>
          <w:rFonts w:hint="eastAsia"/>
        </w:rPr>
        <w:t>指示灯</w:t>
      </w:r>
      <w:r>
        <w:rPr>
          <w:rFonts w:hint="eastAsia"/>
        </w:rPr>
        <w:t>标绿显示；离线状态</w:t>
      </w:r>
      <w:r w:rsidR="00726A36">
        <w:rPr>
          <w:rFonts w:hint="eastAsia"/>
        </w:rPr>
        <w:t>指示灯</w:t>
      </w:r>
      <w:r>
        <w:rPr>
          <w:rFonts w:hint="eastAsia"/>
        </w:rPr>
        <w:t>标红显示</w:t>
      </w:r>
      <w:r w:rsidR="00726A36">
        <w:rPr>
          <w:rFonts w:hint="eastAsia"/>
        </w:rPr>
        <w:t>；</w:t>
      </w:r>
    </w:p>
    <w:p w14:paraId="5A42C561" w14:textId="745E2A35" w:rsidR="004914CC" w:rsidRDefault="004914CC" w:rsidP="004914CC">
      <w:pPr>
        <w:pStyle w:val="af0"/>
        <w:numPr>
          <w:ilvl w:val="0"/>
          <w:numId w:val="86"/>
        </w:numPr>
        <w:ind w:firstLineChars="0"/>
      </w:pPr>
      <w:r>
        <w:rPr>
          <w:rFonts w:hint="eastAsia"/>
        </w:rPr>
        <w:lastRenderedPageBreak/>
        <w:t>设备编码</w:t>
      </w:r>
      <w:r w:rsidR="00726A36">
        <w:rPr>
          <w:rFonts w:hint="eastAsia"/>
        </w:rPr>
        <w:t>；</w:t>
      </w:r>
    </w:p>
    <w:p w14:paraId="6047CCEE" w14:textId="5B86375A" w:rsidR="004914CC" w:rsidRDefault="004914CC" w:rsidP="004914CC">
      <w:pPr>
        <w:pStyle w:val="af0"/>
        <w:numPr>
          <w:ilvl w:val="0"/>
          <w:numId w:val="86"/>
        </w:numPr>
        <w:ind w:firstLineChars="0"/>
      </w:pPr>
      <w:r>
        <w:rPr>
          <w:rFonts w:hint="eastAsia"/>
        </w:rPr>
        <w:t>设备原厂码</w:t>
      </w:r>
      <w:r w:rsidR="00726A36">
        <w:rPr>
          <w:rFonts w:hint="eastAsia"/>
        </w:rPr>
        <w:t>；</w:t>
      </w:r>
    </w:p>
    <w:p w14:paraId="19DFCF06" w14:textId="47065A87" w:rsidR="004914CC" w:rsidRDefault="004914CC" w:rsidP="004914CC">
      <w:pPr>
        <w:pStyle w:val="af0"/>
        <w:numPr>
          <w:ilvl w:val="0"/>
          <w:numId w:val="86"/>
        </w:numPr>
        <w:ind w:firstLineChars="0"/>
      </w:pPr>
      <w:r>
        <w:rPr>
          <w:rFonts w:hint="eastAsia"/>
        </w:rPr>
        <w:t>设备类型</w:t>
      </w:r>
      <w:r w:rsidR="00726A36">
        <w:rPr>
          <w:rFonts w:hint="eastAsia"/>
        </w:rPr>
        <w:t>；</w:t>
      </w:r>
    </w:p>
    <w:p w14:paraId="6C223F64" w14:textId="59CBB6EC" w:rsidR="004914CC" w:rsidRDefault="004914CC" w:rsidP="004914CC">
      <w:pPr>
        <w:pStyle w:val="af0"/>
        <w:numPr>
          <w:ilvl w:val="0"/>
          <w:numId w:val="86"/>
        </w:numPr>
        <w:ind w:firstLineChars="0"/>
      </w:pPr>
      <w:r>
        <w:rPr>
          <w:rFonts w:hint="eastAsia"/>
        </w:rPr>
        <w:t>医院名称</w:t>
      </w:r>
      <w:r w:rsidR="00726A36">
        <w:rPr>
          <w:rFonts w:hint="eastAsia"/>
        </w:rPr>
        <w:t>；</w:t>
      </w:r>
    </w:p>
    <w:p w14:paraId="0FB089E7" w14:textId="77355951" w:rsidR="004914CC" w:rsidRDefault="004914CC" w:rsidP="004914CC">
      <w:pPr>
        <w:pStyle w:val="af0"/>
        <w:numPr>
          <w:ilvl w:val="0"/>
          <w:numId w:val="86"/>
        </w:numPr>
        <w:ind w:firstLineChars="0"/>
      </w:pPr>
      <w:r>
        <w:rPr>
          <w:rFonts w:hint="eastAsia"/>
        </w:rPr>
        <w:t>科室名称</w:t>
      </w:r>
      <w:r w:rsidR="00726A36">
        <w:rPr>
          <w:rFonts w:hint="eastAsia"/>
        </w:rPr>
        <w:t>；</w:t>
      </w:r>
    </w:p>
    <w:p w14:paraId="5114D25A" w14:textId="54B0739B" w:rsidR="004914CC" w:rsidRDefault="004914CC" w:rsidP="004914CC">
      <w:pPr>
        <w:pStyle w:val="af0"/>
        <w:numPr>
          <w:ilvl w:val="0"/>
          <w:numId w:val="86"/>
        </w:numPr>
        <w:ind w:firstLineChars="0"/>
      </w:pPr>
      <w:r>
        <w:rPr>
          <w:rFonts w:hint="eastAsia"/>
        </w:rPr>
        <w:t>设备位置</w:t>
      </w:r>
      <w:r w:rsidR="00726A36">
        <w:rPr>
          <w:rFonts w:hint="eastAsia"/>
        </w:rPr>
        <w:t>；</w:t>
      </w:r>
    </w:p>
    <w:p w14:paraId="4445F19F" w14:textId="77777777" w:rsidR="004914CC" w:rsidRDefault="004914CC" w:rsidP="00A02022">
      <w:pPr>
        <w:pStyle w:val="af0"/>
        <w:ind w:firstLine="480"/>
      </w:pPr>
    </w:p>
    <w:p w14:paraId="770D0B54" w14:textId="37FE0A01" w:rsidR="004914CC" w:rsidRDefault="00726A36" w:rsidP="00726A36">
      <w:pPr>
        <w:pStyle w:val="a2"/>
      </w:pPr>
      <w:r>
        <w:rPr>
          <w:rFonts w:hint="eastAsia"/>
        </w:rPr>
        <w:t>配置信息</w:t>
      </w:r>
    </w:p>
    <w:p w14:paraId="6A4E5DD1" w14:textId="61B5601A" w:rsidR="00726A36" w:rsidRDefault="00726A36" w:rsidP="00A02022">
      <w:pPr>
        <w:pStyle w:val="af0"/>
        <w:ind w:firstLine="480"/>
      </w:pPr>
      <w:r>
        <w:rPr>
          <w:rFonts w:hint="eastAsia"/>
        </w:rPr>
        <w:t>打开【设备运行监控】标签页，默认展示</w:t>
      </w:r>
      <w:r>
        <w:rPr>
          <w:rFonts w:hint="eastAsia"/>
        </w:rPr>
        <w:t xml:space="preserve"> [</w:t>
      </w:r>
      <w:r>
        <w:rPr>
          <w:rFonts w:hint="eastAsia"/>
        </w:rPr>
        <w:t>配置信息</w:t>
      </w:r>
      <w:r>
        <w:rPr>
          <w:rFonts w:hint="eastAsia"/>
        </w:rPr>
        <w:t>]tab</w:t>
      </w:r>
      <w:r>
        <w:rPr>
          <w:rFonts w:hint="eastAsia"/>
        </w:rPr>
        <w:t>界面，可查看当前设备的配置信息：</w:t>
      </w:r>
    </w:p>
    <w:p w14:paraId="396EE8AB" w14:textId="53A8FCCC" w:rsidR="00736111" w:rsidRPr="00736111" w:rsidRDefault="00736111" w:rsidP="00736111">
      <w:pPr>
        <w:pStyle w:val="af0"/>
        <w:ind w:firstLineChars="0" w:firstLine="0"/>
      </w:pPr>
      <w:r w:rsidRPr="00736111">
        <w:rPr>
          <w:rFonts w:hint="eastAsia"/>
          <w:noProof/>
        </w:rPr>
        <w:drawing>
          <wp:inline distT="0" distB="0" distL="0" distR="0" wp14:anchorId="1F8481A9" wp14:editId="4E4F4F7B">
            <wp:extent cx="5274310" cy="3013075"/>
            <wp:effectExtent l="0" t="0" r="2540" b="0"/>
            <wp:docPr id="20822540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C71B" w14:textId="3EF633E0" w:rsidR="00736111" w:rsidRDefault="00736111" w:rsidP="00A02022">
      <w:pPr>
        <w:pStyle w:val="af0"/>
        <w:ind w:firstLine="480"/>
      </w:pPr>
      <w:r>
        <w:rPr>
          <w:rFonts w:hint="eastAsia"/>
        </w:rPr>
        <w:t>设备展示的配置信息包括：</w:t>
      </w:r>
    </w:p>
    <w:p w14:paraId="5CD0FE9D" w14:textId="0D2EA5B2" w:rsidR="00726A36" w:rsidRDefault="00726A36" w:rsidP="00726A36">
      <w:pPr>
        <w:pStyle w:val="af0"/>
        <w:numPr>
          <w:ilvl w:val="0"/>
          <w:numId w:val="87"/>
        </w:numPr>
        <w:ind w:firstLineChars="0"/>
      </w:pPr>
      <w:r>
        <w:rPr>
          <w:rFonts w:hint="eastAsia"/>
        </w:rPr>
        <w:t>设备版本：设备硬件版本，设备建档时手动维护；</w:t>
      </w:r>
    </w:p>
    <w:p w14:paraId="6F355E53" w14:textId="78983014" w:rsidR="00726A36" w:rsidRDefault="00726A36" w:rsidP="00726A36">
      <w:pPr>
        <w:pStyle w:val="af0"/>
        <w:numPr>
          <w:ilvl w:val="0"/>
          <w:numId w:val="87"/>
        </w:numPr>
        <w:ind w:firstLineChars="0"/>
      </w:pPr>
      <w:r>
        <w:rPr>
          <w:rFonts w:hint="eastAsia"/>
        </w:rPr>
        <w:t>系统版本：</w:t>
      </w:r>
      <w:proofErr w:type="gramStart"/>
      <w:r>
        <w:rPr>
          <w:rFonts w:hint="eastAsia"/>
        </w:rPr>
        <w:t>安卓系统</w:t>
      </w:r>
      <w:proofErr w:type="gramEnd"/>
      <w:r>
        <w:rPr>
          <w:rFonts w:hint="eastAsia"/>
        </w:rPr>
        <w:t>版本，</w:t>
      </w:r>
      <w:r w:rsidR="0091728B">
        <w:rPr>
          <w:rFonts w:hint="eastAsia"/>
        </w:rPr>
        <w:t>设备激活时由</w:t>
      </w:r>
      <w:r w:rsidR="0091728B">
        <w:rPr>
          <w:rFonts w:hint="eastAsia"/>
        </w:rPr>
        <w:t>APP</w:t>
      </w:r>
      <w:r w:rsidR="0091728B">
        <w:rPr>
          <w:rFonts w:hint="eastAsia"/>
        </w:rPr>
        <w:t>读取回传</w:t>
      </w:r>
      <w:r>
        <w:rPr>
          <w:rFonts w:hint="eastAsia"/>
        </w:rPr>
        <w:t>；</w:t>
      </w:r>
    </w:p>
    <w:p w14:paraId="1AEE902E" w14:textId="3775D78E" w:rsidR="00726A36" w:rsidRDefault="00726A36" w:rsidP="00726A36">
      <w:pPr>
        <w:pStyle w:val="af0"/>
        <w:numPr>
          <w:ilvl w:val="0"/>
          <w:numId w:val="87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版本：设备端</w:t>
      </w:r>
      <w:r>
        <w:rPr>
          <w:rFonts w:hint="eastAsia"/>
        </w:rPr>
        <w:t>APP</w:t>
      </w:r>
      <w:r>
        <w:rPr>
          <w:rFonts w:hint="eastAsia"/>
        </w:rPr>
        <w:t>版本，由</w:t>
      </w:r>
      <w:r>
        <w:rPr>
          <w:rFonts w:hint="eastAsia"/>
        </w:rPr>
        <w:t>APP</w:t>
      </w:r>
      <w:r>
        <w:rPr>
          <w:rFonts w:hint="eastAsia"/>
        </w:rPr>
        <w:t>读取回传；</w:t>
      </w:r>
    </w:p>
    <w:p w14:paraId="7D7165C6" w14:textId="491AB7BE" w:rsidR="00726A36" w:rsidRDefault="00726A36" w:rsidP="00726A36">
      <w:pPr>
        <w:pStyle w:val="af0"/>
        <w:numPr>
          <w:ilvl w:val="0"/>
          <w:numId w:val="87"/>
        </w:numPr>
        <w:ind w:firstLineChars="0"/>
      </w:pPr>
      <w:proofErr w:type="gramStart"/>
      <w:r>
        <w:rPr>
          <w:rFonts w:hint="eastAsia"/>
        </w:rPr>
        <w:t>安卓板</w:t>
      </w:r>
      <w:proofErr w:type="gramEnd"/>
      <w:r>
        <w:rPr>
          <w:rFonts w:hint="eastAsia"/>
        </w:rPr>
        <w:t>型号：设备激活时由</w:t>
      </w:r>
      <w:r>
        <w:rPr>
          <w:rFonts w:hint="eastAsia"/>
        </w:rPr>
        <w:t>APP</w:t>
      </w:r>
      <w:r>
        <w:rPr>
          <w:rFonts w:hint="eastAsia"/>
        </w:rPr>
        <w:t>读取回传；</w:t>
      </w:r>
    </w:p>
    <w:p w14:paraId="4699249E" w14:textId="79F6D9F7" w:rsidR="00726A36" w:rsidRDefault="00726A36" w:rsidP="00726A36">
      <w:pPr>
        <w:pStyle w:val="af0"/>
        <w:numPr>
          <w:ilvl w:val="0"/>
          <w:numId w:val="87"/>
        </w:numPr>
        <w:ind w:firstLineChars="0"/>
      </w:pPr>
      <w:r>
        <w:rPr>
          <w:rFonts w:hint="eastAsia"/>
        </w:rPr>
        <w:t>内存容量：设备激活时由</w:t>
      </w:r>
      <w:r>
        <w:rPr>
          <w:rFonts w:hint="eastAsia"/>
        </w:rPr>
        <w:t>APP</w:t>
      </w:r>
      <w:r>
        <w:rPr>
          <w:rFonts w:hint="eastAsia"/>
        </w:rPr>
        <w:t>读取回传；</w:t>
      </w:r>
    </w:p>
    <w:p w14:paraId="50D8DA50" w14:textId="63430AE5" w:rsidR="00726A36" w:rsidRDefault="00726A36" w:rsidP="00726A36">
      <w:pPr>
        <w:pStyle w:val="af0"/>
        <w:numPr>
          <w:ilvl w:val="0"/>
          <w:numId w:val="87"/>
        </w:numPr>
        <w:ind w:firstLineChars="0"/>
      </w:pPr>
      <w:r>
        <w:rPr>
          <w:rFonts w:hint="eastAsia"/>
        </w:rPr>
        <w:t>存储容量：</w:t>
      </w:r>
      <w:r w:rsidR="00341720">
        <w:rPr>
          <w:rFonts w:hint="eastAsia"/>
        </w:rPr>
        <w:t>设备激活时由</w:t>
      </w:r>
      <w:r w:rsidR="00341720">
        <w:rPr>
          <w:rFonts w:hint="eastAsia"/>
        </w:rPr>
        <w:t>APP</w:t>
      </w:r>
      <w:r w:rsidR="00341720">
        <w:rPr>
          <w:rFonts w:hint="eastAsia"/>
        </w:rPr>
        <w:t>读取回传；</w:t>
      </w:r>
    </w:p>
    <w:p w14:paraId="3A1CED63" w14:textId="1E05CE88" w:rsidR="00726A36" w:rsidRDefault="00726A36" w:rsidP="00726A36">
      <w:pPr>
        <w:pStyle w:val="af0"/>
        <w:numPr>
          <w:ilvl w:val="0"/>
          <w:numId w:val="87"/>
        </w:numPr>
        <w:ind w:firstLineChars="0"/>
      </w:pPr>
      <w:r>
        <w:rPr>
          <w:rFonts w:hint="eastAsia"/>
        </w:rPr>
        <w:t>控制板固件版本：</w:t>
      </w:r>
      <w:r w:rsidR="00341720">
        <w:rPr>
          <w:rFonts w:hint="eastAsia"/>
        </w:rPr>
        <w:t>设备激活时由</w:t>
      </w:r>
      <w:r w:rsidR="00341720">
        <w:rPr>
          <w:rFonts w:hint="eastAsia"/>
        </w:rPr>
        <w:t>APP</w:t>
      </w:r>
      <w:r w:rsidR="00341720">
        <w:rPr>
          <w:rFonts w:hint="eastAsia"/>
        </w:rPr>
        <w:t>读取回传；</w:t>
      </w:r>
    </w:p>
    <w:p w14:paraId="3328423C" w14:textId="41FF6DC6" w:rsidR="00726A36" w:rsidRDefault="00726A36" w:rsidP="00726A36">
      <w:pPr>
        <w:pStyle w:val="af0"/>
        <w:numPr>
          <w:ilvl w:val="0"/>
          <w:numId w:val="87"/>
        </w:numPr>
        <w:ind w:firstLineChars="0"/>
      </w:pPr>
      <w:r>
        <w:rPr>
          <w:rFonts w:hint="eastAsia"/>
        </w:rPr>
        <w:t>激活码：</w:t>
      </w:r>
      <w:r w:rsidR="007C5B19">
        <w:rPr>
          <w:rFonts w:hint="eastAsia"/>
        </w:rPr>
        <w:t>设备类型“是否</w:t>
      </w:r>
      <w:r>
        <w:rPr>
          <w:rFonts w:hint="eastAsia"/>
        </w:rPr>
        <w:t>在线激活</w:t>
      </w:r>
      <w:r w:rsidR="007C5B19">
        <w:rPr>
          <w:rFonts w:hint="eastAsia"/>
        </w:rPr>
        <w:t>=</w:t>
      </w:r>
      <w:r w:rsidR="007C5B19">
        <w:rPr>
          <w:rFonts w:hint="eastAsia"/>
        </w:rPr>
        <w:t>是”</w:t>
      </w:r>
      <w:r>
        <w:rPr>
          <w:rFonts w:hint="eastAsia"/>
        </w:rPr>
        <w:t>的设备在建档时由平台自动生</w:t>
      </w:r>
      <w:r>
        <w:rPr>
          <w:rFonts w:hint="eastAsia"/>
        </w:rPr>
        <w:lastRenderedPageBreak/>
        <w:t>成；</w:t>
      </w:r>
    </w:p>
    <w:p w14:paraId="1E1B1B21" w14:textId="72678B7E" w:rsidR="00726A36" w:rsidRDefault="00726A36" w:rsidP="00726A36">
      <w:pPr>
        <w:pStyle w:val="af0"/>
        <w:numPr>
          <w:ilvl w:val="0"/>
          <w:numId w:val="87"/>
        </w:numPr>
        <w:ind w:firstLineChars="0"/>
      </w:pPr>
      <w:r>
        <w:rPr>
          <w:rFonts w:hint="eastAsia"/>
        </w:rPr>
        <w:t>最后上线时间</w:t>
      </w:r>
      <w:r w:rsidR="00736111">
        <w:rPr>
          <w:rFonts w:hint="eastAsia"/>
        </w:rPr>
        <w:t>：设备</w:t>
      </w:r>
      <w:r w:rsidR="00736111">
        <w:rPr>
          <w:rFonts w:hint="eastAsia"/>
        </w:rPr>
        <w:t>4G</w:t>
      </w:r>
      <w:r w:rsidR="00736111">
        <w:rPr>
          <w:rFonts w:hint="eastAsia"/>
        </w:rPr>
        <w:t>模块最后连接时间</w:t>
      </w:r>
      <w:r>
        <w:rPr>
          <w:rFonts w:hint="eastAsia"/>
        </w:rPr>
        <w:t>；</w:t>
      </w:r>
    </w:p>
    <w:p w14:paraId="2CB2DB78" w14:textId="10555172" w:rsidR="00726A36" w:rsidRDefault="00726A36" w:rsidP="00726A36">
      <w:pPr>
        <w:pStyle w:val="af0"/>
        <w:numPr>
          <w:ilvl w:val="0"/>
          <w:numId w:val="87"/>
        </w:numPr>
        <w:ind w:firstLineChars="0"/>
      </w:pPr>
      <w:r>
        <w:rPr>
          <w:rFonts w:hint="eastAsia"/>
        </w:rPr>
        <w:t>MQTT</w:t>
      </w:r>
      <w:r w:rsidRPr="009B7FBD">
        <w:rPr>
          <w:rFonts w:hint="eastAsia"/>
        </w:rPr>
        <w:t>链接信息</w:t>
      </w:r>
      <w:r>
        <w:rPr>
          <w:rFonts w:hint="eastAsia"/>
        </w:rPr>
        <w:t>，包括</w:t>
      </w:r>
      <w:proofErr w:type="spellStart"/>
      <w:r w:rsidRPr="009B7FBD">
        <w:t>clientid</w:t>
      </w:r>
      <w:proofErr w:type="spellEnd"/>
      <w:r>
        <w:rPr>
          <w:rFonts w:hint="eastAsia"/>
        </w:rPr>
        <w:t>、</w:t>
      </w:r>
      <w:proofErr w:type="spellStart"/>
      <w:r w:rsidRPr="009B7FBD">
        <w:t>secureid</w:t>
      </w:r>
      <w:proofErr w:type="spellEnd"/>
      <w:r>
        <w:rPr>
          <w:rFonts w:hint="eastAsia"/>
        </w:rPr>
        <w:t>、</w:t>
      </w:r>
      <w:proofErr w:type="spellStart"/>
      <w:r w:rsidRPr="009B7FBD">
        <w:t>securekey</w:t>
      </w:r>
      <w:proofErr w:type="spellEnd"/>
      <w:r>
        <w:rPr>
          <w:rFonts w:hint="eastAsia"/>
        </w:rPr>
        <w:t>，</w:t>
      </w:r>
      <w:r w:rsidR="007C5B19">
        <w:rPr>
          <w:rFonts w:hint="eastAsia"/>
        </w:rPr>
        <w:t>设备类型“</w:t>
      </w:r>
      <w:r>
        <w:rPr>
          <w:rFonts w:hint="eastAsia"/>
        </w:rPr>
        <w:t>协议类型</w:t>
      </w:r>
      <w:r w:rsidR="007C5B19">
        <w:rPr>
          <w:rFonts w:hint="eastAsia"/>
        </w:rPr>
        <w:t>=</w:t>
      </w:r>
      <w:r>
        <w:rPr>
          <w:rFonts w:hint="eastAsia"/>
        </w:rPr>
        <w:t>MQTT</w:t>
      </w:r>
      <w:r>
        <w:rPr>
          <w:rFonts w:hint="eastAsia"/>
        </w:rPr>
        <w:t>”的</w:t>
      </w:r>
      <w:r w:rsidR="00341720">
        <w:rPr>
          <w:rFonts w:hint="eastAsia"/>
        </w:rPr>
        <w:t>设备在建档时由平台自动生成；</w:t>
      </w:r>
    </w:p>
    <w:p w14:paraId="414E6C44" w14:textId="77777777" w:rsidR="00726A36" w:rsidRDefault="00726A36" w:rsidP="00A02022">
      <w:pPr>
        <w:pStyle w:val="af0"/>
        <w:ind w:firstLine="480"/>
      </w:pPr>
    </w:p>
    <w:p w14:paraId="7B65AD16" w14:textId="763A3B71" w:rsidR="00736111" w:rsidRDefault="00736111" w:rsidP="00736111">
      <w:pPr>
        <w:pStyle w:val="a2"/>
      </w:pPr>
      <w:r>
        <w:rPr>
          <w:rFonts w:hint="eastAsia"/>
        </w:rPr>
        <w:t>实时监控</w:t>
      </w:r>
    </w:p>
    <w:p w14:paraId="49784A97" w14:textId="59B17E9F" w:rsidR="00736111" w:rsidRDefault="00736111" w:rsidP="00736111">
      <w:pPr>
        <w:pStyle w:val="af0"/>
        <w:ind w:firstLine="480"/>
      </w:pPr>
      <w:r>
        <w:rPr>
          <w:rFonts w:hint="eastAsia"/>
        </w:rPr>
        <w:t>打开【设备运行监控】标签页，点击</w:t>
      </w:r>
      <w:r>
        <w:rPr>
          <w:rFonts w:hint="eastAsia"/>
        </w:rPr>
        <w:t xml:space="preserve"> [</w:t>
      </w:r>
      <w:r>
        <w:rPr>
          <w:rFonts w:hint="eastAsia"/>
        </w:rPr>
        <w:t>实时监控</w:t>
      </w:r>
      <w:r>
        <w:rPr>
          <w:rFonts w:hint="eastAsia"/>
        </w:rPr>
        <w:t>]tab</w:t>
      </w:r>
      <w:r>
        <w:rPr>
          <w:rFonts w:hint="eastAsia"/>
        </w:rPr>
        <w:t>标签，切换到设备实时监控界面，可按当前设备维护的</w:t>
      </w:r>
      <w:r w:rsidR="00FD2039">
        <w:rPr>
          <w:rFonts w:hint="eastAsia"/>
        </w:rPr>
        <w:t>物模型</w:t>
      </w:r>
      <w:r>
        <w:rPr>
          <w:rFonts w:hint="eastAsia"/>
        </w:rPr>
        <w:t>属性</w:t>
      </w:r>
      <w:r w:rsidR="00FD2039">
        <w:rPr>
          <w:rFonts w:hint="eastAsia"/>
        </w:rPr>
        <w:t>列表</w:t>
      </w:r>
      <w:r>
        <w:rPr>
          <w:rFonts w:hint="eastAsia"/>
        </w:rPr>
        <w:t>，查看当前</w:t>
      </w:r>
      <w:r w:rsidRPr="00564A70">
        <w:t>设备在运行过程中</w:t>
      </w:r>
      <w:r>
        <w:rPr>
          <w:rFonts w:hint="eastAsia"/>
        </w:rPr>
        <w:t>采集到的</w:t>
      </w:r>
      <w:r w:rsidRPr="00564A70">
        <w:t>各类</w:t>
      </w:r>
      <w:r>
        <w:rPr>
          <w:rFonts w:hint="eastAsia"/>
        </w:rPr>
        <w:t>属性最新数据：</w:t>
      </w:r>
    </w:p>
    <w:p w14:paraId="5576DF49" w14:textId="3163EFC5" w:rsidR="00736111" w:rsidRPr="00736111" w:rsidRDefault="00736111" w:rsidP="00736111">
      <w:pPr>
        <w:pStyle w:val="af0"/>
        <w:ind w:firstLineChars="0" w:firstLine="0"/>
      </w:pPr>
      <w:r w:rsidRPr="00736111">
        <w:rPr>
          <w:rFonts w:hint="eastAsia"/>
          <w:noProof/>
        </w:rPr>
        <w:drawing>
          <wp:inline distT="0" distB="0" distL="0" distR="0" wp14:anchorId="28D6DA06" wp14:editId="30A1270D">
            <wp:extent cx="5274310" cy="3898265"/>
            <wp:effectExtent l="0" t="0" r="2540" b="6985"/>
            <wp:docPr id="13816521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DD5E" w14:textId="77777777" w:rsidR="00FD2039" w:rsidRDefault="00FD2039" w:rsidP="00A02022">
      <w:pPr>
        <w:pStyle w:val="af0"/>
        <w:ind w:firstLine="480"/>
      </w:pPr>
      <w:r>
        <w:rPr>
          <w:rFonts w:hint="eastAsia"/>
        </w:rPr>
        <w:t>实时监控列表展示信息包括：</w:t>
      </w:r>
    </w:p>
    <w:p w14:paraId="1DE846AF" w14:textId="18BE81EA" w:rsidR="00FD2039" w:rsidRDefault="00FD2039" w:rsidP="00FD2039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属性名称：当前属性物模型定义的属性名称；</w:t>
      </w:r>
    </w:p>
    <w:p w14:paraId="5EA7B3AA" w14:textId="5AABD340" w:rsidR="00726A36" w:rsidRDefault="00FD2039" w:rsidP="00FD2039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属性值：当前属性采集到的设备运行最新数据：</w:t>
      </w:r>
    </w:p>
    <w:p w14:paraId="416A87FB" w14:textId="3B599F71" w:rsidR="00FD2039" w:rsidRPr="00736111" w:rsidRDefault="00FD2039" w:rsidP="00FD2039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更新时间：当前属性值的最新更新时间；</w:t>
      </w:r>
    </w:p>
    <w:p w14:paraId="4B8E1D9B" w14:textId="77777777" w:rsidR="00736111" w:rsidRDefault="00736111" w:rsidP="00A02022">
      <w:pPr>
        <w:pStyle w:val="af0"/>
        <w:ind w:firstLine="480"/>
      </w:pPr>
    </w:p>
    <w:p w14:paraId="15A2EE06" w14:textId="2C477E0E" w:rsidR="00FD2039" w:rsidRDefault="00FD2039" w:rsidP="00FD2039">
      <w:pPr>
        <w:pStyle w:val="a2"/>
      </w:pPr>
      <w:r>
        <w:rPr>
          <w:rFonts w:hint="eastAsia"/>
        </w:rPr>
        <w:t>事件中心</w:t>
      </w:r>
    </w:p>
    <w:p w14:paraId="26920A90" w14:textId="062F2030" w:rsidR="00FD2039" w:rsidRDefault="00FD2039" w:rsidP="00FD2039">
      <w:pPr>
        <w:pStyle w:val="af0"/>
        <w:ind w:firstLine="480"/>
      </w:pPr>
      <w:r>
        <w:rPr>
          <w:rFonts w:hint="eastAsia"/>
        </w:rPr>
        <w:lastRenderedPageBreak/>
        <w:t>打开【设备运行监控】标签页，点击</w:t>
      </w:r>
      <w:r>
        <w:rPr>
          <w:rFonts w:hint="eastAsia"/>
        </w:rPr>
        <w:t xml:space="preserve"> [</w:t>
      </w:r>
      <w:r>
        <w:rPr>
          <w:rFonts w:hint="eastAsia"/>
        </w:rPr>
        <w:t>事件中心</w:t>
      </w:r>
      <w:r>
        <w:rPr>
          <w:rFonts w:hint="eastAsia"/>
        </w:rPr>
        <w:t>]tab</w:t>
      </w:r>
      <w:r>
        <w:rPr>
          <w:rFonts w:hint="eastAsia"/>
        </w:rPr>
        <w:t>标签，切换到设备事件中心界面，可查看当前</w:t>
      </w:r>
      <w:r w:rsidRPr="00564A70">
        <w:t>设备在运行过程中</w:t>
      </w:r>
      <w:r>
        <w:rPr>
          <w:rFonts w:hint="eastAsia"/>
        </w:rPr>
        <w:t>上报的事件记录：</w:t>
      </w:r>
    </w:p>
    <w:p w14:paraId="54BECBCA" w14:textId="5721D7E0" w:rsidR="00FD2039" w:rsidRPr="00FD2039" w:rsidRDefault="00FD2039" w:rsidP="00FD2039">
      <w:pPr>
        <w:pStyle w:val="af0"/>
        <w:ind w:firstLineChars="0" w:firstLine="0"/>
      </w:pPr>
      <w:r w:rsidRPr="00FD2039">
        <w:rPr>
          <w:rFonts w:hint="eastAsia"/>
          <w:noProof/>
        </w:rPr>
        <w:drawing>
          <wp:inline distT="0" distB="0" distL="0" distR="0" wp14:anchorId="4E23F6C5" wp14:editId="33EAF0BA">
            <wp:extent cx="5274310" cy="4117975"/>
            <wp:effectExtent l="0" t="0" r="2540" b="0"/>
            <wp:docPr id="117129421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A695" w14:textId="6754E47B" w:rsidR="001E6E8C" w:rsidRDefault="001E6E8C" w:rsidP="00FD2039">
      <w:pPr>
        <w:pStyle w:val="af0"/>
        <w:ind w:firstLine="480"/>
      </w:pPr>
      <w:r>
        <w:rPr>
          <w:rFonts w:hint="eastAsia"/>
        </w:rPr>
        <w:t>支持按事件类型、事件名称、事件时间查询过滤</w:t>
      </w:r>
      <w:r w:rsidR="001D6910">
        <w:rPr>
          <w:rFonts w:hint="eastAsia"/>
        </w:rPr>
        <w:t>当前</w:t>
      </w:r>
      <w:r>
        <w:rPr>
          <w:rFonts w:hint="eastAsia"/>
        </w:rPr>
        <w:t>设备的事件记录</w:t>
      </w:r>
      <w:r w:rsidR="001D6910">
        <w:rPr>
          <w:rFonts w:hint="eastAsia"/>
        </w:rPr>
        <w:t>，默认查全部，按事件时间倒序排列</w:t>
      </w:r>
      <w:r>
        <w:rPr>
          <w:rFonts w:hint="eastAsia"/>
        </w:rPr>
        <w:t>。</w:t>
      </w:r>
    </w:p>
    <w:p w14:paraId="1FB5BF38" w14:textId="4E2C17CB" w:rsidR="00FD2039" w:rsidRDefault="00FD2039" w:rsidP="00FD2039">
      <w:pPr>
        <w:pStyle w:val="af0"/>
        <w:ind w:firstLine="480"/>
      </w:pPr>
      <w:r>
        <w:rPr>
          <w:rFonts w:hint="eastAsia"/>
        </w:rPr>
        <w:t>事件列表展示信息包括：</w:t>
      </w:r>
    </w:p>
    <w:p w14:paraId="1A757C19" w14:textId="62DA20B9" w:rsidR="00FD2039" w:rsidRDefault="00FD2039" w:rsidP="00FD2039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事件名称：当前事件物模型定义的事件名称；</w:t>
      </w:r>
    </w:p>
    <w:p w14:paraId="282679C4" w14:textId="696510AD" w:rsidR="00FD2039" w:rsidRDefault="00FD2039" w:rsidP="00FD2039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事件类型：当前事件物模型定义的事件类型：</w:t>
      </w:r>
    </w:p>
    <w:p w14:paraId="0CC6CAAF" w14:textId="1867D3A2" w:rsidR="00FD2039" w:rsidRDefault="00FD2039" w:rsidP="00FD2039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事件详情：展示“查看”功能链接，点击“查看”，</w:t>
      </w:r>
      <w:proofErr w:type="gramStart"/>
      <w:r>
        <w:rPr>
          <w:rFonts w:hint="eastAsia"/>
        </w:rPr>
        <w:t>浮窗显示</w:t>
      </w:r>
      <w:proofErr w:type="gramEnd"/>
      <w:r>
        <w:rPr>
          <w:rFonts w:hint="eastAsia"/>
        </w:rPr>
        <w:t>上报事件的详细信息；</w:t>
      </w:r>
    </w:p>
    <w:p w14:paraId="671A0DE5" w14:textId="5D86311B" w:rsidR="00FD2039" w:rsidRPr="00736111" w:rsidRDefault="004759B7" w:rsidP="00FD2039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事件</w:t>
      </w:r>
      <w:r w:rsidR="00FD2039">
        <w:rPr>
          <w:rFonts w:hint="eastAsia"/>
        </w:rPr>
        <w:t>时间：当前</w:t>
      </w:r>
      <w:r>
        <w:rPr>
          <w:rFonts w:hint="eastAsia"/>
        </w:rPr>
        <w:t>事件的上报</w:t>
      </w:r>
      <w:r w:rsidR="00FD2039">
        <w:rPr>
          <w:rFonts w:hint="eastAsia"/>
        </w:rPr>
        <w:t>时间；</w:t>
      </w:r>
    </w:p>
    <w:p w14:paraId="32435691" w14:textId="77777777" w:rsidR="00736111" w:rsidRPr="00FD2039" w:rsidRDefault="00736111" w:rsidP="00A02022">
      <w:pPr>
        <w:pStyle w:val="af0"/>
        <w:ind w:firstLine="480"/>
      </w:pPr>
    </w:p>
    <w:p w14:paraId="3C310172" w14:textId="7188E039" w:rsidR="004759B7" w:rsidRDefault="004759B7" w:rsidP="004759B7">
      <w:pPr>
        <w:pStyle w:val="a2"/>
      </w:pPr>
      <w:r>
        <w:rPr>
          <w:rFonts w:hint="eastAsia"/>
        </w:rPr>
        <w:t>命令下发</w:t>
      </w:r>
    </w:p>
    <w:p w14:paraId="3F114F7A" w14:textId="17EAC735" w:rsidR="004759B7" w:rsidRDefault="004759B7" w:rsidP="004759B7">
      <w:pPr>
        <w:pStyle w:val="af0"/>
        <w:ind w:firstLine="480"/>
      </w:pPr>
      <w:r>
        <w:rPr>
          <w:rFonts w:hint="eastAsia"/>
        </w:rPr>
        <w:t>打开【设备运行监控】标签页，点击</w:t>
      </w:r>
      <w:r>
        <w:rPr>
          <w:rFonts w:hint="eastAsia"/>
        </w:rPr>
        <w:t xml:space="preserve"> [</w:t>
      </w:r>
      <w:r>
        <w:rPr>
          <w:rFonts w:hint="eastAsia"/>
        </w:rPr>
        <w:t>命令下发</w:t>
      </w:r>
      <w:r>
        <w:rPr>
          <w:rFonts w:hint="eastAsia"/>
        </w:rPr>
        <w:t>]tab</w:t>
      </w:r>
      <w:r>
        <w:rPr>
          <w:rFonts w:hint="eastAsia"/>
        </w:rPr>
        <w:t>标签，切换到设备命令下发界面，可对当前</w:t>
      </w:r>
      <w:r w:rsidRPr="00564A70">
        <w:t>设备</w:t>
      </w:r>
      <w:r>
        <w:rPr>
          <w:rFonts w:hint="eastAsia"/>
        </w:rPr>
        <w:t>执行命令下发：</w:t>
      </w:r>
    </w:p>
    <w:p w14:paraId="1566FE72" w14:textId="0797DF08" w:rsidR="004759B7" w:rsidRPr="004759B7" w:rsidRDefault="004759B7" w:rsidP="004759B7">
      <w:pPr>
        <w:pStyle w:val="af0"/>
        <w:ind w:firstLineChars="0" w:firstLine="0"/>
      </w:pPr>
      <w:r w:rsidRPr="004759B7">
        <w:rPr>
          <w:rFonts w:hint="eastAsia"/>
          <w:noProof/>
        </w:rPr>
        <w:lastRenderedPageBreak/>
        <w:drawing>
          <wp:inline distT="0" distB="0" distL="0" distR="0" wp14:anchorId="1C8780DA" wp14:editId="3ED4DFBB">
            <wp:extent cx="5274310" cy="4206240"/>
            <wp:effectExtent l="0" t="0" r="2540" b="3810"/>
            <wp:docPr id="214736867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C5BA" w14:textId="24E8FD5E" w:rsidR="004759B7" w:rsidRPr="00FD2039" w:rsidRDefault="004759B7" w:rsidP="004759B7">
      <w:pPr>
        <w:pStyle w:val="af0"/>
        <w:ind w:firstLineChars="0" w:firstLine="0"/>
      </w:pPr>
    </w:p>
    <w:p w14:paraId="7D8EA0CA" w14:textId="527632AC" w:rsidR="004759B7" w:rsidRDefault="004759B7" w:rsidP="004759B7">
      <w:pPr>
        <w:pStyle w:val="af0"/>
        <w:numPr>
          <w:ilvl w:val="0"/>
          <w:numId w:val="75"/>
        </w:numPr>
        <w:ind w:firstLineChars="0"/>
      </w:pPr>
      <w:r>
        <w:rPr>
          <w:rFonts w:hint="eastAsia"/>
        </w:rPr>
        <w:t>命令列表</w:t>
      </w:r>
    </w:p>
    <w:p w14:paraId="3422FCBB" w14:textId="27BA626C" w:rsidR="004759B7" w:rsidRDefault="004759B7" w:rsidP="004759B7">
      <w:pPr>
        <w:pStyle w:val="af0"/>
        <w:ind w:firstLine="480"/>
      </w:pPr>
      <w:r>
        <w:rPr>
          <w:rFonts w:hint="eastAsia"/>
        </w:rPr>
        <w:t>页面左侧列表展示当前设备物模型中</w:t>
      </w:r>
      <w:proofErr w:type="gramStart"/>
      <w:r>
        <w:rPr>
          <w:rFonts w:hint="eastAsia"/>
        </w:rPr>
        <w:t>已维护</w:t>
      </w:r>
      <w:proofErr w:type="gramEnd"/>
      <w:r>
        <w:rPr>
          <w:rFonts w:hint="eastAsia"/>
        </w:rPr>
        <w:t>的命令名称，用户可选中所要执行下发的命令，选中的命令高亮显示；</w:t>
      </w:r>
    </w:p>
    <w:p w14:paraId="40EE3FD8" w14:textId="3B201148" w:rsidR="004759B7" w:rsidRDefault="004759B7" w:rsidP="004759B7">
      <w:pPr>
        <w:pStyle w:val="af0"/>
        <w:numPr>
          <w:ilvl w:val="0"/>
          <w:numId w:val="75"/>
        </w:numPr>
        <w:ind w:firstLineChars="0"/>
      </w:pPr>
      <w:r>
        <w:rPr>
          <w:rFonts w:hint="eastAsia"/>
        </w:rPr>
        <w:t>输入参数</w:t>
      </w:r>
    </w:p>
    <w:p w14:paraId="4F083235" w14:textId="17D705F2" w:rsidR="004759B7" w:rsidRDefault="004759B7" w:rsidP="004759B7">
      <w:pPr>
        <w:pStyle w:val="af0"/>
        <w:ind w:firstLine="480"/>
      </w:pPr>
      <w:r>
        <w:rPr>
          <w:rFonts w:hint="eastAsia"/>
        </w:rPr>
        <w:t>输入参数列表展示信息包括：</w:t>
      </w:r>
    </w:p>
    <w:p w14:paraId="087AF998" w14:textId="6CE90703" w:rsidR="004759B7" w:rsidRDefault="004759B7" w:rsidP="004759B7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参数名称：当前命令物模型定义的输入参数名称；多个输入参数分多行展示；</w:t>
      </w:r>
    </w:p>
    <w:p w14:paraId="70C5E3A1" w14:textId="484CE07B" w:rsidR="004759B7" w:rsidRDefault="004759B7" w:rsidP="004759B7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数据类型：当前参数的数据类型：</w:t>
      </w:r>
    </w:p>
    <w:p w14:paraId="3D4F0C5B" w14:textId="2D1EE598" w:rsidR="004759B7" w:rsidRDefault="004759B7" w:rsidP="004759B7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值：文本编辑框，用户可输入当前输入参数的值；如果当前参数的“是否必填”选项设置为是，则</w:t>
      </w:r>
      <w:proofErr w:type="gramStart"/>
      <w:r w:rsidR="00576896">
        <w:rPr>
          <w:rFonts w:hint="eastAsia"/>
        </w:rPr>
        <w:t>参数</w:t>
      </w:r>
      <w:r>
        <w:rPr>
          <w:rFonts w:hint="eastAsia"/>
        </w:rPr>
        <w:t>值必填</w:t>
      </w:r>
      <w:proofErr w:type="gramEnd"/>
      <w:r w:rsidR="00576896">
        <w:rPr>
          <w:rFonts w:hint="eastAsia"/>
        </w:rPr>
        <w:t>；</w:t>
      </w:r>
    </w:p>
    <w:p w14:paraId="6FC194DA" w14:textId="78CB8FD3" w:rsidR="00736111" w:rsidRDefault="00576896" w:rsidP="00A02022">
      <w:pPr>
        <w:pStyle w:val="af0"/>
        <w:ind w:firstLine="480"/>
      </w:pPr>
      <w:r>
        <w:rPr>
          <w:rFonts w:hint="eastAsia"/>
        </w:rPr>
        <w:t>点击“清空”按钮，把当前命令的全部输入参数值都清空，用户重新录入；点击“执行”按钮，把当前命令执行下发给设备端，下发时要校验参数值是否必填，必填参数的</w:t>
      </w:r>
      <w:proofErr w:type="gramStart"/>
      <w:r>
        <w:rPr>
          <w:rFonts w:hint="eastAsia"/>
        </w:rPr>
        <w:t>值如果</w:t>
      </w:r>
      <w:proofErr w:type="gramEnd"/>
      <w:r>
        <w:rPr>
          <w:rFonts w:hint="eastAsia"/>
        </w:rPr>
        <w:t>为空，命令下发失败，并提示“</w:t>
      </w:r>
      <w:r>
        <w:rPr>
          <w:rFonts w:hint="eastAsia"/>
        </w:rPr>
        <w:t>XXXX</w:t>
      </w:r>
      <w:r>
        <w:rPr>
          <w:rFonts w:hint="eastAsia"/>
        </w:rPr>
        <w:t>（参数名称）值不能为空”；</w:t>
      </w:r>
    </w:p>
    <w:p w14:paraId="361E0983" w14:textId="08C107C7" w:rsidR="00576896" w:rsidRDefault="00576896" w:rsidP="00576896">
      <w:pPr>
        <w:pStyle w:val="af0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执行结果</w:t>
      </w:r>
    </w:p>
    <w:p w14:paraId="48CA512A" w14:textId="1F3E1810" w:rsidR="00576896" w:rsidRDefault="00576896" w:rsidP="00A02022">
      <w:pPr>
        <w:pStyle w:val="af0"/>
        <w:ind w:firstLine="480"/>
      </w:pPr>
      <w:r>
        <w:rPr>
          <w:rFonts w:hint="eastAsia"/>
        </w:rPr>
        <w:t>如果当前命令的“是否异步”选项设置为“否”，则点击“执行”按钮并成功下发命令后，在执行结果信息框显示命令执行的返回结果信息；</w:t>
      </w:r>
    </w:p>
    <w:p w14:paraId="584A9A58" w14:textId="74FA7E40" w:rsidR="00576896" w:rsidRDefault="00576896" w:rsidP="00A02022">
      <w:pPr>
        <w:pStyle w:val="af0"/>
        <w:ind w:firstLine="480"/>
      </w:pPr>
      <w:r>
        <w:rPr>
          <w:rFonts w:hint="eastAsia"/>
        </w:rPr>
        <w:t>如果当前命令的“是否异步”选项设置为“是”，则点击“执行”按钮并成功下发命令后，执行结果信息框显示提示文字“</w:t>
      </w:r>
      <w:r w:rsidRPr="00576896">
        <w:rPr>
          <w:rFonts w:hint="eastAsia"/>
        </w:rPr>
        <w:t>命令已下发，请到【日志管理】跟踪响应结果！</w:t>
      </w:r>
      <w:r>
        <w:rPr>
          <w:rFonts w:hint="eastAsia"/>
        </w:rPr>
        <w:t>”。</w:t>
      </w:r>
    </w:p>
    <w:p w14:paraId="1E9C360C" w14:textId="77777777" w:rsidR="00576896" w:rsidRPr="004759B7" w:rsidRDefault="00576896" w:rsidP="00A02022">
      <w:pPr>
        <w:pStyle w:val="af0"/>
        <w:ind w:firstLine="480"/>
      </w:pPr>
    </w:p>
    <w:p w14:paraId="298815C0" w14:textId="4B0B0F76" w:rsidR="004759B7" w:rsidRDefault="004759B7" w:rsidP="004759B7">
      <w:pPr>
        <w:pStyle w:val="a2"/>
      </w:pPr>
      <w:r>
        <w:rPr>
          <w:rFonts w:hint="eastAsia"/>
        </w:rPr>
        <w:t>日志管理</w:t>
      </w:r>
    </w:p>
    <w:p w14:paraId="64B730A1" w14:textId="6ACCCEF2" w:rsidR="004759B7" w:rsidRDefault="004759B7" w:rsidP="004759B7">
      <w:pPr>
        <w:pStyle w:val="af0"/>
        <w:ind w:firstLine="480"/>
      </w:pPr>
      <w:r>
        <w:rPr>
          <w:rFonts w:hint="eastAsia"/>
        </w:rPr>
        <w:t>打开【设备运行监控】标签页，点击</w:t>
      </w:r>
      <w:r>
        <w:rPr>
          <w:rFonts w:hint="eastAsia"/>
        </w:rPr>
        <w:t xml:space="preserve"> [</w:t>
      </w:r>
      <w:r>
        <w:rPr>
          <w:rFonts w:hint="eastAsia"/>
        </w:rPr>
        <w:t>日志管理</w:t>
      </w:r>
      <w:r>
        <w:rPr>
          <w:rFonts w:hint="eastAsia"/>
        </w:rPr>
        <w:t>]tab</w:t>
      </w:r>
      <w:r>
        <w:rPr>
          <w:rFonts w:hint="eastAsia"/>
        </w:rPr>
        <w:t>标签，切换到设备日志管理界面，可查看当前</w:t>
      </w:r>
      <w:r w:rsidRPr="00564A70">
        <w:t>设备</w:t>
      </w:r>
      <w:r>
        <w:rPr>
          <w:rFonts w:hint="eastAsia"/>
        </w:rPr>
        <w:t>的</w:t>
      </w:r>
      <w:r w:rsidR="001E6E8C">
        <w:rPr>
          <w:rFonts w:hint="eastAsia"/>
        </w:rPr>
        <w:t>日志</w:t>
      </w:r>
      <w:r>
        <w:rPr>
          <w:rFonts w:hint="eastAsia"/>
        </w:rPr>
        <w:t>记录：</w:t>
      </w:r>
    </w:p>
    <w:p w14:paraId="62D16E12" w14:textId="067565DC" w:rsidR="004759B7" w:rsidRDefault="003A2C38" w:rsidP="004759B7">
      <w:pPr>
        <w:pStyle w:val="af0"/>
        <w:ind w:firstLineChars="0" w:firstLine="0"/>
        <w:rPr>
          <w:rFonts w:hint="eastAsia"/>
        </w:rPr>
      </w:pPr>
      <w:r w:rsidRPr="003A2C38">
        <w:rPr>
          <w:rFonts w:hint="eastAsia"/>
        </w:rPr>
        <w:drawing>
          <wp:inline distT="0" distB="0" distL="0" distR="0" wp14:anchorId="3D37F242" wp14:editId="09BDB24F">
            <wp:extent cx="5274310" cy="4133215"/>
            <wp:effectExtent l="0" t="0" r="2540" b="635"/>
            <wp:docPr id="14758820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F940" w14:textId="0B40F2C0" w:rsidR="001E6E8C" w:rsidRDefault="001E6E8C" w:rsidP="004759B7">
      <w:pPr>
        <w:pStyle w:val="af0"/>
        <w:ind w:firstLine="480"/>
      </w:pPr>
      <w:r>
        <w:rPr>
          <w:rFonts w:hint="eastAsia"/>
        </w:rPr>
        <w:t>支持按日志类型、时间</w:t>
      </w:r>
      <w:r w:rsidR="003A2C38">
        <w:rPr>
          <w:rFonts w:hint="eastAsia"/>
        </w:rPr>
        <w:t>、异常状态</w:t>
      </w:r>
      <w:r>
        <w:rPr>
          <w:rFonts w:hint="eastAsia"/>
        </w:rPr>
        <w:t>查询过滤</w:t>
      </w:r>
      <w:r w:rsidR="001D6910">
        <w:rPr>
          <w:rFonts w:hint="eastAsia"/>
        </w:rPr>
        <w:t>当前</w:t>
      </w:r>
      <w:r>
        <w:rPr>
          <w:rFonts w:hint="eastAsia"/>
        </w:rPr>
        <w:t>设备的日志记录</w:t>
      </w:r>
      <w:r w:rsidR="001D6910">
        <w:rPr>
          <w:rFonts w:hint="eastAsia"/>
        </w:rPr>
        <w:t>，默认查全部，按时间倒序排列</w:t>
      </w:r>
      <w:r>
        <w:rPr>
          <w:rFonts w:hint="eastAsia"/>
        </w:rPr>
        <w:t>。</w:t>
      </w:r>
    </w:p>
    <w:p w14:paraId="1778A3B9" w14:textId="014D6F78" w:rsidR="004759B7" w:rsidRDefault="001E6E8C" w:rsidP="004759B7">
      <w:pPr>
        <w:pStyle w:val="af0"/>
        <w:ind w:firstLine="480"/>
      </w:pPr>
      <w:r>
        <w:rPr>
          <w:rFonts w:hint="eastAsia"/>
        </w:rPr>
        <w:t>设备日志记录</w:t>
      </w:r>
      <w:r w:rsidR="004759B7">
        <w:rPr>
          <w:rFonts w:hint="eastAsia"/>
        </w:rPr>
        <w:t>列表展示信息包括：</w:t>
      </w:r>
    </w:p>
    <w:p w14:paraId="17799962" w14:textId="6FF37DAD" w:rsidR="004759B7" w:rsidRDefault="001E6E8C" w:rsidP="004759B7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日志</w:t>
      </w:r>
      <w:r w:rsidR="004759B7">
        <w:rPr>
          <w:rFonts w:hint="eastAsia"/>
        </w:rPr>
        <w:t>类型：当前</w:t>
      </w:r>
      <w:r>
        <w:rPr>
          <w:rFonts w:hint="eastAsia"/>
        </w:rPr>
        <w:t>日志记录</w:t>
      </w:r>
      <w:r w:rsidR="004759B7">
        <w:rPr>
          <w:rFonts w:hint="eastAsia"/>
        </w:rPr>
        <w:t>的</w:t>
      </w:r>
      <w:r>
        <w:rPr>
          <w:rFonts w:hint="eastAsia"/>
        </w:rPr>
        <w:t>日志</w:t>
      </w:r>
      <w:r w:rsidR="004759B7">
        <w:rPr>
          <w:rFonts w:hint="eastAsia"/>
        </w:rPr>
        <w:t>类型：</w:t>
      </w:r>
    </w:p>
    <w:p w14:paraId="362D16A3" w14:textId="6FE3328C" w:rsidR="001D6910" w:rsidRDefault="001D6910" w:rsidP="004759B7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时间：当前日志生成时间；</w:t>
      </w:r>
    </w:p>
    <w:p w14:paraId="2EFDF9BA" w14:textId="738EDD5F" w:rsidR="004759B7" w:rsidRDefault="001D6910" w:rsidP="004759B7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lastRenderedPageBreak/>
        <w:t>请求</w:t>
      </w:r>
      <w:r w:rsidR="004759B7">
        <w:rPr>
          <w:rFonts w:hint="eastAsia"/>
        </w:rPr>
        <w:t>：展示“查看</w:t>
      </w:r>
      <w:r>
        <w:rPr>
          <w:rFonts w:hint="eastAsia"/>
        </w:rPr>
        <w:t>详情</w:t>
      </w:r>
      <w:r w:rsidR="004759B7">
        <w:rPr>
          <w:rFonts w:hint="eastAsia"/>
        </w:rPr>
        <w:t>”功能链接，点击“查看</w:t>
      </w:r>
      <w:r>
        <w:rPr>
          <w:rFonts w:hint="eastAsia"/>
        </w:rPr>
        <w:t>详情</w:t>
      </w:r>
      <w:r w:rsidR="004759B7">
        <w:rPr>
          <w:rFonts w:hint="eastAsia"/>
        </w:rPr>
        <w:t>”，</w:t>
      </w:r>
      <w:proofErr w:type="gramStart"/>
      <w:r w:rsidR="004759B7">
        <w:rPr>
          <w:rFonts w:hint="eastAsia"/>
        </w:rPr>
        <w:t>浮窗显示</w:t>
      </w:r>
      <w:proofErr w:type="gramEnd"/>
      <w:r>
        <w:rPr>
          <w:rFonts w:hint="eastAsia"/>
        </w:rPr>
        <w:t>当前日志记录的请求</w:t>
      </w:r>
      <w:r w:rsidR="004759B7">
        <w:rPr>
          <w:rFonts w:hint="eastAsia"/>
        </w:rPr>
        <w:t>详细信息；</w:t>
      </w:r>
    </w:p>
    <w:p w14:paraId="15B9D5B2" w14:textId="6068289B" w:rsidR="001D6910" w:rsidRDefault="001D6910" w:rsidP="004759B7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响应：展示“查看详情”功能链接，点击“查看详情”，</w:t>
      </w:r>
      <w:proofErr w:type="gramStart"/>
      <w:r>
        <w:rPr>
          <w:rFonts w:hint="eastAsia"/>
        </w:rPr>
        <w:t>浮窗显示</w:t>
      </w:r>
      <w:proofErr w:type="gramEnd"/>
      <w:r>
        <w:rPr>
          <w:rFonts w:hint="eastAsia"/>
        </w:rPr>
        <w:t>当前日志记录的响应详细信息，无响应的日志记录则为空；</w:t>
      </w:r>
    </w:p>
    <w:p w14:paraId="60622617" w14:textId="77C0BC7A" w:rsidR="004759B7" w:rsidRDefault="001D6910" w:rsidP="004759B7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执行时长（</w:t>
      </w:r>
      <w:r>
        <w:rPr>
          <w:rFonts w:hint="eastAsia"/>
        </w:rPr>
        <w:t>MS</w:t>
      </w:r>
      <w:r>
        <w:rPr>
          <w:rFonts w:hint="eastAsia"/>
        </w:rPr>
        <w:t>）：当前日志记录的执行时长；</w:t>
      </w:r>
    </w:p>
    <w:p w14:paraId="75DBCFB9" w14:textId="1C308878" w:rsidR="003A2C38" w:rsidRPr="00736111" w:rsidRDefault="003A2C38" w:rsidP="004759B7">
      <w:pPr>
        <w:pStyle w:val="af0"/>
        <w:numPr>
          <w:ilvl w:val="0"/>
          <w:numId w:val="88"/>
        </w:numPr>
        <w:ind w:firstLineChars="0"/>
      </w:pPr>
      <w:r>
        <w:rPr>
          <w:rFonts w:hint="eastAsia"/>
        </w:rPr>
        <w:t>异常状态：当前日志的异常状态，包括：无、响应报错、接收失败、下发失败、未响应，点击有异常反馈信息的状态链接，可查看异常详情信息。</w:t>
      </w:r>
    </w:p>
    <w:p w14:paraId="237D1FB7" w14:textId="77777777" w:rsidR="004759B7" w:rsidRPr="004914CC" w:rsidRDefault="004759B7" w:rsidP="00A02022">
      <w:pPr>
        <w:pStyle w:val="af0"/>
        <w:ind w:firstLine="480"/>
      </w:pPr>
    </w:p>
    <w:p w14:paraId="59644951" w14:textId="7C1698B4" w:rsidR="00985784" w:rsidRDefault="00985784" w:rsidP="00D9596D">
      <w:pPr>
        <w:pStyle w:val="a0"/>
        <w:outlineLvl w:val="0"/>
      </w:pPr>
      <w:bookmarkStart w:id="12" w:name="_Toc187247431"/>
      <w:r>
        <w:rPr>
          <w:rFonts w:hint="eastAsia"/>
        </w:rPr>
        <w:t>设备数据采集超时</w:t>
      </w:r>
      <w:r w:rsidR="001550B0">
        <w:rPr>
          <w:rFonts w:hint="eastAsia"/>
        </w:rPr>
        <w:t>告警</w:t>
      </w:r>
      <w:bookmarkEnd w:id="12"/>
    </w:p>
    <w:p w14:paraId="6FD7414B" w14:textId="1C1AA82C" w:rsidR="00E52563" w:rsidRDefault="00E52563" w:rsidP="00985784">
      <w:pPr>
        <w:pStyle w:val="af0"/>
        <w:ind w:firstLine="480"/>
      </w:pPr>
      <w:r>
        <w:rPr>
          <w:rFonts w:hint="eastAsia"/>
        </w:rPr>
        <w:t>【参数管理】增加“</w:t>
      </w:r>
      <w:r>
        <w:rPr>
          <w:rFonts w:hint="eastAsia"/>
        </w:rPr>
        <w:t>设备物模型数据采集超时</w:t>
      </w:r>
      <w:r>
        <w:rPr>
          <w:rFonts w:hint="eastAsia"/>
        </w:rPr>
        <w:t>时间设置”参数，支持配置当前租户的</w:t>
      </w:r>
      <w:r>
        <w:rPr>
          <w:rFonts w:hint="eastAsia"/>
        </w:rPr>
        <w:t>设备物模型数据采集超时时间</w:t>
      </w:r>
      <w:r>
        <w:rPr>
          <w:rFonts w:hint="eastAsia"/>
        </w:rPr>
        <w:t>。</w:t>
      </w:r>
      <w:r>
        <w:rPr>
          <w:rFonts w:hint="eastAsia"/>
        </w:rPr>
        <w:t>配置后，当该</w:t>
      </w:r>
      <w:r>
        <w:rPr>
          <w:rFonts w:hint="eastAsia"/>
        </w:rPr>
        <w:t>租户</w:t>
      </w:r>
      <w:r>
        <w:rPr>
          <w:rFonts w:hint="eastAsia"/>
        </w:rPr>
        <w:t>监控的设备超过采集超时时间仍未</w:t>
      </w:r>
      <w:r>
        <w:rPr>
          <w:rFonts w:hint="eastAsia"/>
        </w:rPr>
        <w:t>接收到设备端</w:t>
      </w:r>
      <w:r>
        <w:rPr>
          <w:rFonts w:hint="eastAsia"/>
        </w:rPr>
        <w:t>上报</w:t>
      </w:r>
      <w:r>
        <w:rPr>
          <w:rFonts w:hint="eastAsia"/>
        </w:rPr>
        <w:t>的</w:t>
      </w:r>
      <w:r>
        <w:rPr>
          <w:rFonts w:hint="eastAsia"/>
        </w:rPr>
        <w:t>物模型数据，则生成设备监控异常记录展示在【设备监控异常】页面列表，“异常名称”为“数据采集超时”，“发生时间”为生成该监控异常记录的时间，“恢复时间”为重新采集到设备物模型数据的时间</w:t>
      </w:r>
      <w:r>
        <w:rPr>
          <w:rFonts w:hint="eastAsia"/>
        </w:rPr>
        <w:t>。</w:t>
      </w:r>
    </w:p>
    <w:p w14:paraId="500F2BED" w14:textId="77777777" w:rsidR="001550B0" w:rsidRPr="00985784" w:rsidRDefault="001550B0" w:rsidP="00985784">
      <w:pPr>
        <w:pStyle w:val="af0"/>
        <w:ind w:firstLine="480"/>
      </w:pPr>
    </w:p>
    <w:p w14:paraId="553DF6C6" w14:textId="5A0D745B" w:rsidR="00D9596D" w:rsidRDefault="00D9596D" w:rsidP="00D9596D">
      <w:pPr>
        <w:pStyle w:val="a0"/>
        <w:outlineLvl w:val="0"/>
      </w:pPr>
      <w:bookmarkStart w:id="13" w:name="_Toc187247432"/>
      <w:r>
        <w:rPr>
          <w:rFonts w:hint="eastAsia"/>
        </w:rPr>
        <w:t>新增【</w:t>
      </w:r>
      <w:r w:rsidR="00425FE1">
        <w:rPr>
          <w:rFonts w:hint="eastAsia"/>
        </w:rPr>
        <w:t>设备监控</w:t>
      </w:r>
      <w:r>
        <w:rPr>
          <w:rFonts w:hint="eastAsia"/>
        </w:rPr>
        <w:t>异常】</w:t>
      </w:r>
      <w:r w:rsidR="00425FE1">
        <w:rPr>
          <w:rFonts w:hint="eastAsia"/>
        </w:rPr>
        <w:t>模块</w:t>
      </w:r>
      <w:bookmarkEnd w:id="13"/>
    </w:p>
    <w:p w14:paraId="67916DFB" w14:textId="31CD78AC" w:rsidR="00D9596D" w:rsidRDefault="00D9596D" w:rsidP="00D9596D">
      <w:pPr>
        <w:pStyle w:val="af0"/>
        <w:ind w:firstLine="480"/>
      </w:pPr>
      <w:r>
        <w:rPr>
          <w:rFonts w:hint="eastAsia"/>
        </w:rPr>
        <w:t>在【设备管理】一级菜单目录下新增【</w:t>
      </w:r>
      <w:r w:rsidR="00E86DF2">
        <w:rPr>
          <w:rFonts w:hint="eastAsia"/>
        </w:rPr>
        <w:t>设备监控异常</w:t>
      </w:r>
      <w:r>
        <w:rPr>
          <w:rFonts w:hint="eastAsia"/>
        </w:rPr>
        <w:t>】二级菜单页面</w:t>
      </w:r>
      <w:r w:rsidR="00E86DF2">
        <w:rPr>
          <w:rFonts w:hint="eastAsia"/>
        </w:rPr>
        <w:t>，</w:t>
      </w:r>
      <w:r>
        <w:rPr>
          <w:rFonts w:hint="eastAsia"/>
        </w:rPr>
        <w:t>支持</w:t>
      </w:r>
      <w:r w:rsidR="00E86DF2">
        <w:rPr>
          <w:rFonts w:hint="eastAsia"/>
        </w:rPr>
        <w:t>查询、导出设备的运行监控异常记录，</w:t>
      </w:r>
      <w:r w:rsidR="00985784">
        <w:rPr>
          <w:rFonts w:hint="eastAsia"/>
        </w:rPr>
        <w:t>包括设备</w:t>
      </w:r>
      <w:r w:rsidR="001550B0">
        <w:rPr>
          <w:rFonts w:hint="eastAsia"/>
        </w:rPr>
        <w:t>上报的</w:t>
      </w:r>
      <w:r w:rsidR="00985784">
        <w:rPr>
          <w:rFonts w:hint="eastAsia"/>
        </w:rPr>
        <w:t>事件类型为“告警”和“故障”类的事件记录，和设备数据采集超时</w:t>
      </w:r>
      <w:r w:rsidR="001550B0">
        <w:rPr>
          <w:rFonts w:hint="eastAsia"/>
        </w:rPr>
        <w:t>告警</w:t>
      </w:r>
      <w:r w:rsidR="00985784">
        <w:rPr>
          <w:rFonts w:hint="eastAsia"/>
        </w:rPr>
        <w:t>记录</w:t>
      </w:r>
      <w:r>
        <w:rPr>
          <w:rFonts w:hint="eastAsia"/>
        </w:rPr>
        <w:t>；</w:t>
      </w:r>
    </w:p>
    <w:p w14:paraId="51352B5F" w14:textId="43F5010F" w:rsidR="00D9596D" w:rsidRDefault="00D9596D" w:rsidP="00425FE1">
      <w:pPr>
        <w:pStyle w:val="af0"/>
        <w:ind w:firstLine="480"/>
      </w:pPr>
      <w:r>
        <w:rPr>
          <w:rFonts w:hint="eastAsia"/>
        </w:rPr>
        <w:t>当设备的异常状态发生变化（已恢复）时，需要</w:t>
      </w:r>
      <w:r w:rsidR="00E86DF2">
        <w:rPr>
          <w:rFonts w:hint="eastAsia"/>
        </w:rPr>
        <w:t>更新</w:t>
      </w:r>
      <w:r>
        <w:rPr>
          <w:rFonts w:hint="eastAsia"/>
        </w:rPr>
        <w:t>监控状态及</w:t>
      </w:r>
      <w:r w:rsidR="00E86DF2">
        <w:rPr>
          <w:rFonts w:hint="eastAsia"/>
        </w:rPr>
        <w:t>记录</w:t>
      </w:r>
      <w:r>
        <w:rPr>
          <w:rFonts w:hint="eastAsia"/>
        </w:rPr>
        <w:t>恢复时间信息；</w:t>
      </w:r>
    </w:p>
    <w:p w14:paraId="7BE7A5BE" w14:textId="00CE540D" w:rsidR="00BB4808" w:rsidRDefault="00D9596D" w:rsidP="00BB4808">
      <w:pPr>
        <w:pStyle w:val="af0"/>
        <w:ind w:firstLine="480"/>
      </w:pPr>
      <w:r>
        <w:rPr>
          <w:rFonts w:hint="eastAsia"/>
        </w:rPr>
        <w:t>用户只能查看其数据权限范围内的设备档案的</w:t>
      </w:r>
      <w:r w:rsidR="00E86DF2">
        <w:rPr>
          <w:rFonts w:hint="eastAsia"/>
        </w:rPr>
        <w:t>运行监控异常记录</w:t>
      </w:r>
      <w:r>
        <w:rPr>
          <w:rFonts w:hint="eastAsia"/>
        </w:rPr>
        <w:t>；</w:t>
      </w:r>
      <w:r w:rsidR="00E86DF2">
        <w:t xml:space="preserve"> </w:t>
      </w:r>
    </w:p>
    <w:p w14:paraId="5749F1F1" w14:textId="6422261F" w:rsidR="008B14A3" w:rsidRPr="008B14A3" w:rsidRDefault="00BB4808" w:rsidP="008B14A3">
      <w:pPr>
        <w:widowControl/>
        <w:jc w:val="left"/>
        <w:rPr>
          <w:rFonts w:ascii="宋体" w:hAnsi="宋体" w:cs="宋体" w:hint="eastAsia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0D1D4DA1" wp14:editId="0AC56B48">
            <wp:extent cx="5274310" cy="2893060"/>
            <wp:effectExtent l="0" t="0" r="2540" b="2540"/>
            <wp:docPr id="76900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043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68AC" w14:textId="77777777" w:rsidR="008B14A3" w:rsidRDefault="008B14A3" w:rsidP="00D9596D">
      <w:pPr>
        <w:pStyle w:val="af0"/>
        <w:ind w:firstLine="480"/>
      </w:pPr>
    </w:p>
    <w:p w14:paraId="7C9C96D3" w14:textId="11B4778A" w:rsidR="00D9596D" w:rsidRDefault="00D9596D" w:rsidP="00D9596D">
      <w:pPr>
        <w:pStyle w:val="a1"/>
      </w:pPr>
      <w:bookmarkStart w:id="14" w:name="_Toc187247433"/>
      <w:r>
        <w:rPr>
          <w:rFonts w:hint="eastAsia"/>
        </w:rPr>
        <w:t>查询</w:t>
      </w:r>
      <w:bookmarkEnd w:id="14"/>
    </w:p>
    <w:p w14:paraId="535AA7EC" w14:textId="1373A35F" w:rsidR="00D9596D" w:rsidRDefault="00D9596D">
      <w:pPr>
        <w:pStyle w:val="af0"/>
        <w:numPr>
          <w:ilvl w:val="0"/>
          <w:numId w:val="44"/>
        </w:numPr>
        <w:ind w:firstLineChars="0"/>
      </w:pPr>
      <w:r>
        <w:rPr>
          <w:rFonts w:hint="eastAsia"/>
        </w:rPr>
        <w:t>用户只能查询权限范围内设备</w:t>
      </w:r>
      <w:r w:rsidR="00CA5F04">
        <w:rPr>
          <w:rFonts w:hint="eastAsia"/>
        </w:rPr>
        <w:t>档案</w:t>
      </w:r>
      <w:r>
        <w:rPr>
          <w:rFonts w:hint="eastAsia"/>
        </w:rPr>
        <w:t>的</w:t>
      </w:r>
      <w:r w:rsidR="00BB4808">
        <w:rPr>
          <w:rFonts w:hint="eastAsia"/>
        </w:rPr>
        <w:t>监控</w:t>
      </w:r>
      <w:r>
        <w:rPr>
          <w:rFonts w:hint="eastAsia"/>
        </w:rPr>
        <w:t>异常记录，默认设置查询条件为：</w:t>
      </w:r>
    </w:p>
    <w:p w14:paraId="57E8EAD0" w14:textId="71C166E6" w:rsidR="00D9596D" w:rsidRDefault="00D9596D" w:rsidP="00CA5F04">
      <w:pPr>
        <w:pStyle w:val="ae"/>
        <w:numPr>
          <w:ilvl w:val="0"/>
          <w:numId w:val="3"/>
        </w:numPr>
        <w:spacing w:line="360" w:lineRule="auto"/>
        <w:ind w:left="0" w:firstLineChars="0" w:firstLine="420"/>
        <w:rPr>
          <w:sz w:val="24"/>
        </w:rPr>
      </w:pPr>
      <w:r w:rsidRPr="00BB4808">
        <w:rPr>
          <w:rFonts w:hint="eastAsia"/>
          <w:sz w:val="24"/>
        </w:rPr>
        <w:t>设备</w:t>
      </w:r>
      <w:r w:rsidR="00BB4808">
        <w:rPr>
          <w:rFonts w:hint="eastAsia"/>
          <w:sz w:val="24"/>
        </w:rPr>
        <w:t>编码</w:t>
      </w:r>
      <w:r w:rsidR="00CA5F04" w:rsidRPr="00BB4808">
        <w:rPr>
          <w:rFonts w:hint="eastAsia"/>
          <w:sz w:val="24"/>
        </w:rPr>
        <w:t>：文本录入框，支持录入设备</w:t>
      </w:r>
      <w:r w:rsidRPr="00BB4808">
        <w:rPr>
          <w:rFonts w:hint="eastAsia"/>
          <w:sz w:val="24"/>
        </w:rPr>
        <w:t>编码</w:t>
      </w:r>
      <w:r w:rsidR="00CA5F04" w:rsidRPr="00BB4808">
        <w:rPr>
          <w:rFonts w:hint="eastAsia"/>
          <w:sz w:val="24"/>
        </w:rPr>
        <w:t>、</w:t>
      </w:r>
      <w:r w:rsidR="00BB4808">
        <w:rPr>
          <w:rFonts w:hint="eastAsia"/>
          <w:sz w:val="24"/>
        </w:rPr>
        <w:t>原厂</w:t>
      </w:r>
      <w:proofErr w:type="gramStart"/>
      <w:r w:rsidR="00BB4808">
        <w:rPr>
          <w:rFonts w:hint="eastAsia"/>
          <w:sz w:val="24"/>
        </w:rPr>
        <w:t>码</w:t>
      </w:r>
      <w:r w:rsidR="00CA5F04" w:rsidRPr="00BB4808">
        <w:rPr>
          <w:rFonts w:hint="eastAsia"/>
          <w:sz w:val="24"/>
        </w:rPr>
        <w:t>信息</w:t>
      </w:r>
      <w:proofErr w:type="gramEnd"/>
      <w:r w:rsidR="00CA5F04" w:rsidRPr="00BB4808">
        <w:rPr>
          <w:rFonts w:hint="eastAsia"/>
          <w:sz w:val="24"/>
        </w:rPr>
        <w:t>进行查询；</w:t>
      </w:r>
    </w:p>
    <w:p w14:paraId="378A340F" w14:textId="34E22241" w:rsidR="00BB4808" w:rsidRPr="00BB4808" w:rsidRDefault="00BB4808" w:rsidP="00CA5F04">
      <w:pPr>
        <w:pStyle w:val="ae"/>
        <w:numPr>
          <w:ilvl w:val="0"/>
          <w:numId w:val="3"/>
        </w:numPr>
        <w:spacing w:line="360" w:lineRule="auto"/>
        <w:ind w:left="0" w:firstLineChars="0" w:firstLine="420"/>
        <w:rPr>
          <w:sz w:val="24"/>
        </w:rPr>
      </w:pPr>
      <w:r>
        <w:rPr>
          <w:rFonts w:hint="eastAsia"/>
          <w:sz w:val="24"/>
        </w:rPr>
        <w:t>设备名称：</w:t>
      </w:r>
      <w:r w:rsidRPr="00BB4808">
        <w:rPr>
          <w:rFonts w:hint="eastAsia"/>
          <w:sz w:val="24"/>
        </w:rPr>
        <w:t>文本录入框，支持录入设备</w:t>
      </w:r>
      <w:r>
        <w:rPr>
          <w:rFonts w:hint="eastAsia"/>
          <w:sz w:val="24"/>
        </w:rPr>
        <w:t>名称进行查询；</w:t>
      </w:r>
    </w:p>
    <w:p w14:paraId="0CAFF6C7" w14:textId="6D6C4C78" w:rsidR="00D9596D" w:rsidRPr="00BB4808" w:rsidRDefault="00D9596D" w:rsidP="00CA5F04">
      <w:pPr>
        <w:pStyle w:val="ae"/>
        <w:numPr>
          <w:ilvl w:val="0"/>
          <w:numId w:val="3"/>
        </w:numPr>
        <w:spacing w:line="360" w:lineRule="auto"/>
        <w:ind w:left="0" w:firstLineChars="0" w:firstLine="420"/>
        <w:rPr>
          <w:sz w:val="24"/>
        </w:rPr>
      </w:pPr>
      <w:r w:rsidRPr="00BB4808">
        <w:rPr>
          <w:rFonts w:hint="eastAsia"/>
          <w:sz w:val="24"/>
        </w:rPr>
        <w:t>设备类型</w:t>
      </w:r>
      <w:r w:rsidR="00CA5F04" w:rsidRPr="00BB4808">
        <w:rPr>
          <w:rFonts w:hint="eastAsia"/>
          <w:sz w:val="24"/>
        </w:rPr>
        <w:t>：选择框；</w:t>
      </w:r>
    </w:p>
    <w:p w14:paraId="22BF9BE9" w14:textId="77777777" w:rsidR="00CA5F04" w:rsidRPr="00BB4808" w:rsidRDefault="00CA5F04" w:rsidP="00EB5425">
      <w:pPr>
        <w:pStyle w:val="ae"/>
        <w:numPr>
          <w:ilvl w:val="0"/>
          <w:numId w:val="3"/>
        </w:numPr>
        <w:spacing w:line="360" w:lineRule="auto"/>
        <w:ind w:left="0" w:firstLineChars="0" w:firstLine="420"/>
        <w:rPr>
          <w:sz w:val="24"/>
        </w:rPr>
      </w:pPr>
      <w:r w:rsidRPr="00BB4808">
        <w:rPr>
          <w:rFonts w:hint="eastAsia"/>
          <w:sz w:val="24"/>
        </w:rPr>
        <w:t>监控状态：选择框；</w:t>
      </w:r>
    </w:p>
    <w:p w14:paraId="35346ACE" w14:textId="6EE57905" w:rsidR="00D9596D" w:rsidRPr="00BB4808" w:rsidRDefault="00D9596D" w:rsidP="00EB5425">
      <w:pPr>
        <w:pStyle w:val="ae"/>
        <w:numPr>
          <w:ilvl w:val="0"/>
          <w:numId w:val="3"/>
        </w:numPr>
        <w:spacing w:line="360" w:lineRule="auto"/>
        <w:ind w:left="0" w:firstLineChars="0" w:firstLine="420"/>
        <w:rPr>
          <w:sz w:val="24"/>
        </w:rPr>
      </w:pPr>
      <w:r w:rsidRPr="00BB4808">
        <w:rPr>
          <w:rFonts w:hint="eastAsia"/>
          <w:sz w:val="24"/>
        </w:rPr>
        <w:t>医院名称</w:t>
      </w:r>
      <w:r w:rsidR="00CA5F04" w:rsidRPr="00BB4808">
        <w:rPr>
          <w:rFonts w:hint="eastAsia"/>
          <w:sz w:val="24"/>
        </w:rPr>
        <w:t>：文本录入框；</w:t>
      </w:r>
    </w:p>
    <w:p w14:paraId="36F22998" w14:textId="3D946C8F" w:rsidR="00D9596D" w:rsidRPr="00BB4808" w:rsidRDefault="00D9596D" w:rsidP="00CA5F04">
      <w:pPr>
        <w:pStyle w:val="ae"/>
        <w:numPr>
          <w:ilvl w:val="0"/>
          <w:numId w:val="3"/>
        </w:numPr>
        <w:spacing w:line="360" w:lineRule="auto"/>
        <w:ind w:left="0" w:firstLineChars="0" w:firstLine="420"/>
        <w:rPr>
          <w:sz w:val="24"/>
        </w:rPr>
      </w:pPr>
      <w:r w:rsidRPr="00BB4808">
        <w:rPr>
          <w:rFonts w:hint="eastAsia"/>
          <w:sz w:val="24"/>
        </w:rPr>
        <w:t>科室名称</w:t>
      </w:r>
      <w:r w:rsidR="00CA5F04" w:rsidRPr="00BB4808">
        <w:rPr>
          <w:rFonts w:hint="eastAsia"/>
          <w:sz w:val="24"/>
        </w:rPr>
        <w:t>：文本录入框；</w:t>
      </w:r>
    </w:p>
    <w:p w14:paraId="03326E03" w14:textId="00A8E2F3" w:rsidR="00D9596D" w:rsidRPr="00BB4808" w:rsidRDefault="00CA5F04" w:rsidP="00CA5F04">
      <w:pPr>
        <w:pStyle w:val="ae"/>
        <w:numPr>
          <w:ilvl w:val="0"/>
          <w:numId w:val="3"/>
        </w:numPr>
        <w:spacing w:line="360" w:lineRule="auto"/>
        <w:ind w:left="0" w:firstLineChars="0" w:firstLine="420"/>
        <w:rPr>
          <w:sz w:val="24"/>
        </w:rPr>
      </w:pPr>
      <w:r w:rsidRPr="00BB4808">
        <w:rPr>
          <w:rFonts w:hint="eastAsia"/>
          <w:sz w:val="24"/>
        </w:rPr>
        <w:t>异常</w:t>
      </w:r>
      <w:r w:rsidR="00BB4808">
        <w:rPr>
          <w:rFonts w:hint="eastAsia"/>
          <w:sz w:val="24"/>
        </w:rPr>
        <w:t>名称</w:t>
      </w:r>
      <w:r w:rsidRPr="00BB4808">
        <w:rPr>
          <w:rFonts w:hint="eastAsia"/>
          <w:sz w:val="24"/>
        </w:rPr>
        <w:t>：</w:t>
      </w:r>
      <w:r w:rsidR="00BB4808" w:rsidRPr="00BB4808">
        <w:rPr>
          <w:rFonts w:hint="eastAsia"/>
          <w:sz w:val="24"/>
        </w:rPr>
        <w:t>文本录入框</w:t>
      </w:r>
      <w:r w:rsidRPr="00BB4808">
        <w:rPr>
          <w:rFonts w:hint="eastAsia"/>
          <w:sz w:val="24"/>
        </w:rPr>
        <w:t>；</w:t>
      </w:r>
    </w:p>
    <w:p w14:paraId="40B308A3" w14:textId="0DECF1B6" w:rsidR="00D9596D" w:rsidRPr="00BB4808" w:rsidRDefault="00D9596D" w:rsidP="00CA5F04">
      <w:pPr>
        <w:pStyle w:val="ae"/>
        <w:numPr>
          <w:ilvl w:val="0"/>
          <w:numId w:val="3"/>
        </w:numPr>
        <w:spacing w:line="360" w:lineRule="auto"/>
        <w:ind w:left="0" w:firstLineChars="0" w:firstLine="420"/>
        <w:rPr>
          <w:sz w:val="24"/>
        </w:rPr>
      </w:pPr>
      <w:r w:rsidRPr="00BB4808">
        <w:rPr>
          <w:rFonts w:hint="eastAsia"/>
          <w:sz w:val="24"/>
        </w:rPr>
        <w:t>发生时间</w:t>
      </w:r>
      <w:r w:rsidR="00CA5F04" w:rsidRPr="00BB4808">
        <w:rPr>
          <w:rFonts w:hint="eastAsia"/>
          <w:sz w:val="24"/>
        </w:rPr>
        <w:t>：日期选择框；</w:t>
      </w:r>
    </w:p>
    <w:p w14:paraId="60886AC4" w14:textId="77777777" w:rsidR="00CA5F04" w:rsidRDefault="00CA5F04">
      <w:pPr>
        <w:pStyle w:val="af0"/>
        <w:numPr>
          <w:ilvl w:val="0"/>
          <w:numId w:val="44"/>
        </w:numPr>
        <w:ind w:firstLineChars="0"/>
      </w:pPr>
      <w:r>
        <w:rPr>
          <w:rFonts w:hint="eastAsia"/>
        </w:rPr>
        <w:t>查询功能支持模糊查询和组合查询；</w:t>
      </w:r>
    </w:p>
    <w:p w14:paraId="6C74C89A" w14:textId="77777777" w:rsidR="00CA5F04" w:rsidRDefault="00CA5F04">
      <w:pPr>
        <w:pStyle w:val="af0"/>
        <w:numPr>
          <w:ilvl w:val="0"/>
          <w:numId w:val="44"/>
        </w:numPr>
        <w:ind w:firstLineChars="0"/>
      </w:pPr>
      <w:r>
        <w:rPr>
          <w:rFonts w:hint="eastAsia"/>
        </w:rPr>
        <w:t>支持用户点击【重置】按钮清空用户填写的查询条件，并将列表重置为默认查询状态。</w:t>
      </w:r>
    </w:p>
    <w:p w14:paraId="353F4BBA" w14:textId="7EF94DA5" w:rsidR="00732FD4" w:rsidRDefault="00732FD4">
      <w:pPr>
        <w:pStyle w:val="af0"/>
        <w:numPr>
          <w:ilvl w:val="0"/>
          <w:numId w:val="44"/>
        </w:numPr>
        <w:ind w:firstLineChars="0"/>
      </w:pPr>
      <w:r>
        <w:rPr>
          <w:rFonts w:hint="eastAsia"/>
        </w:rPr>
        <w:t>查询表单支持自定义配置。</w:t>
      </w:r>
    </w:p>
    <w:p w14:paraId="1983249D" w14:textId="77777777" w:rsidR="00BB4808" w:rsidRDefault="00BB4808" w:rsidP="00BB4808">
      <w:pPr>
        <w:pStyle w:val="af0"/>
        <w:ind w:left="420" w:firstLineChars="0" w:firstLine="0"/>
      </w:pPr>
    </w:p>
    <w:p w14:paraId="107BC638" w14:textId="347FB28B" w:rsidR="00BB4808" w:rsidRDefault="00BB4808" w:rsidP="00BB4808">
      <w:pPr>
        <w:pStyle w:val="a1"/>
      </w:pPr>
      <w:bookmarkStart w:id="15" w:name="_Toc187247434"/>
      <w:r>
        <w:rPr>
          <w:rFonts w:hint="eastAsia"/>
        </w:rPr>
        <w:t>列表展示</w:t>
      </w:r>
      <w:bookmarkEnd w:id="15"/>
    </w:p>
    <w:p w14:paraId="6E9217CE" w14:textId="31FA6E37" w:rsidR="00D9596D" w:rsidRDefault="00BB4808" w:rsidP="00BB4808">
      <w:pPr>
        <w:pStyle w:val="af0"/>
        <w:ind w:firstLine="480"/>
      </w:pPr>
      <w:r>
        <w:rPr>
          <w:rFonts w:hint="eastAsia"/>
        </w:rPr>
        <w:t>设备监控异常</w:t>
      </w:r>
      <w:r w:rsidR="00D9596D">
        <w:rPr>
          <w:rFonts w:hint="eastAsia"/>
        </w:rPr>
        <w:t>列表</w:t>
      </w:r>
      <w:r>
        <w:rPr>
          <w:rFonts w:hint="eastAsia"/>
        </w:rPr>
        <w:t>展示设备监控异常记录，默认按监控状态</w:t>
      </w:r>
      <w:r>
        <w:rPr>
          <w:rFonts w:hint="eastAsia"/>
        </w:rPr>
        <w:t>+</w:t>
      </w:r>
      <w:r>
        <w:rPr>
          <w:rFonts w:hint="eastAsia"/>
        </w:rPr>
        <w:t>发生时间排列，</w:t>
      </w:r>
      <w:r>
        <w:rPr>
          <w:rFonts w:hint="eastAsia"/>
        </w:rPr>
        <w:lastRenderedPageBreak/>
        <w:t>未恢复状态且发生时间最新的监控异常记录排在最前面；列表</w:t>
      </w:r>
      <w:r w:rsidR="00D9596D">
        <w:rPr>
          <w:rFonts w:hint="eastAsia"/>
        </w:rPr>
        <w:t>展示字段信息包括：</w:t>
      </w:r>
    </w:p>
    <w:p w14:paraId="768EFC0E" w14:textId="4C3887D1" w:rsidR="00CA5F04" w:rsidRDefault="00CA5F04" w:rsidP="00D9596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序号</w:t>
      </w:r>
    </w:p>
    <w:p w14:paraId="75A834CA" w14:textId="297D83CE" w:rsidR="00D9596D" w:rsidRDefault="00D9596D" w:rsidP="00D9596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监控状态</w:t>
      </w:r>
      <w:r w:rsidR="00BB4808">
        <w:rPr>
          <w:rFonts w:hint="eastAsia"/>
        </w:rPr>
        <w:t>：设备的异常监控状态，包括未恢复和已恢复；</w:t>
      </w:r>
    </w:p>
    <w:p w14:paraId="41FB6C53" w14:textId="113F5DA7" w:rsidR="00D9596D" w:rsidRDefault="00BB4808" w:rsidP="00BB4808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设备信息：默认展示</w:t>
      </w:r>
      <w:r w:rsidR="00CA5F04">
        <w:rPr>
          <w:rFonts w:hint="eastAsia"/>
        </w:rPr>
        <w:t>医院名称</w:t>
      </w:r>
      <w:r>
        <w:rPr>
          <w:rFonts w:hint="eastAsia"/>
        </w:rPr>
        <w:t>、科室名称、设备类型、设备编码、</w:t>
      </w:r>
      <w:r w:rsidR="00D9596D">
        <w:rPr>
          <w:rFonts w:hint="eastAsia"/>
        </w:rPr>
        <w:t>设备名称</w:t>
      </w:r>
      <w:r>
        <w:rPr>
          <w:rFonts w:hint="eastAsia"/>
        </w:rPr>
        <w:t>字段信息，</w:t>
      </w:r>
      <w:r w:rsidR="00E422E1">
        <w:rPr>
          <w:rFonts w:hint="eastAsia"/>
        </w:rPr>
        <w:t>其他更多</w:t>
      </w:r>
      <w:r>
        <w:rPr>
          <w:rFonts w:hint="eastAsia"/>
        </w:rPr>
        <w:t>设备</w:t>
      </w:r>
      <w:r w:rsidR="00E422E1">
        <w:rPr>
          <w:rFonts w:hint="eastAsia"/>
        </w:rPr>
        <w:t>档案</w:t>
      </w:r>
      <w:r>
        <w:rPr>
          <w:rFonts w:hint="eastAsia"/>
        </w:rPr>
        <w:t>信息</w:t>
      </w:r>
      <w:r w:rsidR="00E422E1">
        <w:rPr>
          <w:rFonts w:hint="eastAsia"/>
        </w:rPr>
        <w:t>字段</w:t>
      </w:r>
      <w:r>
        <w:rPr>
          <w:rFonts w:hint="eastAsia"/>
        </w:rPr>
        <w:t>支持列表配置展示</w:t>
      </w:r>
      <w:r w:rsidR="00E422E1">
        <w:rPr>
          <w:rFonts w:hint="eastAsia"/>
        </w:rPr>
        <w:t>；</w:t>
      </w:r>
    </w:p>
    <w:p w14:paraId="35DD8D20" w14:textId="626B068B" w:rsidR="00D9596D" w:rsidRDefault="00D9596D" w:rsidP="00D9596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异常</w:t>
      </w:r>
      <w:r w:rsidR="00E422E1">
        <w:rPr>
          <w:rFonts w:hint="eastAsia"/>
        </w:rPr>
        <w:t>名称：异常事件（事件类型为“告警”和“故障”类的事件记录）的异常名称为事件名称；设备数据采集超时异常名称为“数据采集超时”；</w:t>
      </w:r>
    </w:p>
    <w:p w14:paraId="0F7BE463" w14:textId="35329D41" w:rsidR="00D9596D" w:rsidRDefault="00D9596D" w:rsidP="00D9596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异常信息</w:t>
      </w:r>
      <w:r w:rsidR="00E422E1">
        <w:rPr>
          <w:rFonts w:hint="eastAsia"/>
        </w:rPr>
        <w:t>：展示“查看详情”文字链接，点击</w:t>
      </w:r>
      <w:proofErr w:type="gramStart"/>
      <w:r w:rsidR="00E422E1">
        <w:rPr>
          <w:rFonts w:hint="eastAsia"/>
        </w:rPr>
        <w:t>“查看详情”浮窗显示</w:t>
      </w:r>
      <w:proofErr w:type="gramEnd"/>
      <w:r w:rsidR="00E422E1">
        <w:rPr>
          <w:rFonts w:hint="eastAsia"/>
        </w:rPr>
        <w:t>当前监控异常记录的详细信息；</w:t>
      </w:r>
    </w:p>
    <w:p w14:paraId="1EF562B0" w14:textId="7554F127" w:rsidR="00D9596D" w:rsidRDefault="00D9596D" w:rsidP="00D9596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发生时间</w:t>
      </w:r>
      <w:r w:rsidR="00CF18CB">
        <w:rPr>
          <w:rFonts w:hint="eastAsia"/>
        </w:rPr>
        <w:t>：</w:t>
      </w:r>
      <w:r w:rsidR="00E422E1">
        <w:rPr>
          <w:rFonts w:hint="eastAsia"/>
        </w:rPr>
        <w:t>当前设备监控异常记录的生成时间，</w:t>
      </w:r>
      <w:r w:rsidR="00CF18CB">
        <w:rPr>
          <w:rFonts w:hint="eastAsia"/>
        </w:rPr>
        <w:t>精确到时分秒；</w:t>
      </w:r>
    </w:p>
    <w:p w14:paraId="46D7C0AB" w14:textId="214CD33E" w:rsidR="00D9596D" w:rsidRDefault="00D9596D" w:rsidP="00D9596D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恢复时间</w:t>
      </w:r>
      <w:r w:rsidR="00E422E1">
        <w:rPr>
          <w:rFonts w:hint="eastAsia"/>
        </w:rPr>
        <w:t>：当前设备监控异常的恢复时间，</w:t>
      </w:r>
      <w:r w:rsidR="00CF18CB">
        <w:rPr>
          <w:rFonts w:hint="eastAsia"/>
        </w:rPr>
        <w:t>精确到时分秒，</w:t>
      </w:r>
      <w:r w:rsidR="00CA5F04">
        <w:rPr>
          <w:rFonts w:hint="eastAsia"/>
        </w:rPr>
        <w:t>未恢复时为空；</w:t>
      </w:r>
    </w:p>
    <w:p w14:paraId="6D6820B2" w14:textId="77777777" w:rsidR="00633A12" w:rsidRDefault="00633A12" w:rsidP="00633A12">
      <w:pPr>
        <w:pStyle w:val="a1"/>
      </w:pPr>
      <w:bookmarkStart w:id="16" w:name="_Toc187247435"/>
      <w:r w:rsidRPr="002A0BB0">
        <w:rPr>
          <w:rFonts w:hint="eastAsia"/>
        </w:rPr>
        <w:t>E</w:t>
      </w:r>
      <w:r w:rsidRPr="002A0BB0">
        <w:t>XCEL</w:t>
      </w:r>
      <w:r>
        <w:rPr>
          <w:rFonts w:hint="eastAsia"/>
        </w:rPr>
        <w:t>导出</w:t>
      </w:r>
      <w:bookmarkEnd w:id="16"/>
    </w:p>
    <w:p w14:paraId="049520E8" w14:textId="5D81A33F" w:rsidR="00D9596D" w:rsidRDefault="00633A12" w:rsidP="00633A12">
      <w:pPr>
        <w:pStyle w:val="af0"/>
        <w:ind w:firstLine="480"/>
      </w:pPr>
      <w:r>
        <w:rPr>
          <w:rFonts w:hint="eastAsia"/>
        </w:rPr>
        <w:t>支持</w:t>
      </w:r>
      <w:r w:rsidRPr="002A0BB0">
        <w:rPr>
          <w:rFonts w:hint="eastAsia"/>
        </w:rPr>
        <w:t>把当前</w:t>
      </w:r>
      <w:r w:rsidRPr="00552E63">
        <w:rPr>
          <w:rFonts w:hint="eastAsia"/>
        </w:rPr>
        <w:t>查询结果的</w:t>
      </w:r>
      <w:r w:rsidR="00E422E1">
        <w:rPr>
          <w:rFonts w:hint="eastAsia"/>
        </w:rPr>
        <w:t>设备监控异常</w:t>
      </w:r>
      <w:r w:rsidRPr="00552E63">
        <w:rPr>
          <w:rFonts w:hint="eastAsia"/>
        </w:rPr>
        <w:t>记录批量导出到</w:t>
      </w:r>
      <w:r w:rsidRPr="00552E63">
        <w:rPr>
          <w:rFonts w:hint="eastAsia"/>
        </w:rPr>
        <w:t>E</w:t>
      </w:r>
      <w:r>
        <w:t>xcel</w:t>
      </w:r>
      <w:r w:rsidRPr="00552E63">
        <w:rPr>
          <w:rFonts w:hint="eastAsia"/>
        </w:rPr>
        <w:t>文件</w:t>
      </w:r>
      <w:r>
        <w:rPr>
          <w:rFonts w:hint="eastAsia"/>
        </w:rPr>
        <w:t>。</w:t>
      </w:r>
    </w:p>
    <w:p w14:paraId="5A3EB77F" w14:textId="77777777" w:rsidR="00633A12" w:rsidRPr="00D9596D" w:rsidRDefault="00633A12" w:rsidP="00CD1A9F">
      <w:pPr>
        <w:pStyle w:val="af0"/>
        <w:ind w:firstLine="480"/>
      </w:pPr>
    </w:p>
    <w:p w14:paraId="44361319" w14:textId="73E59B31" w:rsidR="005B528B" w:rsidRDefault="005B528B" w:rsidP="005B528B">
      <w:pPr>
        <w:pStyle w:val="a0"/>
        <w:outlineLvl w:val="0"/>
      </w:pPr>
      <w:bookmarkStart w:id="17" w:name="_Toc187247436"/>
      <w:r w:rsidRPr="00550460">
        <w:rPr>
          <w:rFonts w:hint="eastAsia"/>
        </w:rPr>
        <w:t>范围</w:t>
      </w:r>
      <w:bookmarkEnd w:id="17"/>
    </w:p>
    <w:p w14:paraId="698772E2" w14:textId="77777777" w:rsidR="005B528B" w:rsidRDefault="005B528B" w:rsidP="005B528B">
      <w:pPr>
        <w:spacing w:line="360" w:lineRule="auto"/>
        <w:ind w:firstLineChars="200" w:firstLine="480"/>
        <w:rPr>
          <w:rFonts w:ascii="Segoe UI" w:hAnsi="Segoe UI" w:cs="Segoe UI"/>
          <w:sz w:val="24"/>
        </w:rPr>
      </w:pPr>
      <w:r w:rsidRPr="007E39D4">
        <w:rPr>
          <w:rFonts w:ascii="Segoe UI" w:hAnsi="Segoe UI" w:cs="Segoe UI" w:hint="eastAsia"/>
          <w:sz w:val="24"/>
        </w:rPr>
        <w:t>本文档为产品部、研发部、</w:t>
      </w:r>
      <w:r>
        <w:rPr>
          <w:rFonts w:ascii="Segoe UI" w:hAnsi="Segoe UI" w:cs="Segoe UI" w:hint="eastAsia"/>
          <w:sz w:val="24"/>
        </w:rPr>
        <w:t>项目</w:t>
      </w:r>
      <w:r w:rsidRPr="007E39D4">
        <w:rPr>
          <w:rFonts w:ascii="Segoe UI" w:hAnsi="Segoe UI" w:cs="Segoe UI" w:hint="eastAsia"/>
          <w:sz w:val="24"/>
        </w:rPr>
        <w:t>部</w:t>
      </w:r>
      <w:r>
        <w:rPr>
          <w:rFonts w:ascii="Segoe UI" w:hAnsi="Segoe UI" w:cs="Segoe UI" w:hint="eastAsia"/>
          <w:sz w:val="24"/>
        </w:rPr>
        <w:t>、运维部</w:t>
      </w:r>
      <w:r w:rsidRPr="007E39D4">
        <w:rPr>
          <w:rFonts w:ascii="Segoe UI" w:hAnsi="Segoe UI" w:cs="Segoe UI" w:hint="eastAsia"/>
          <w:sz w:val="24"/>
        </w:rPr>
        <w:t>的管理员提供有关版本管理规范的相关内容。</w:t>
      </w:r>
    </w:p>
    <w:p w14:paraId="04310440" w14:textId="426EF294" w:rsidR="00386451" w:rsidRPr="005B528B" w:rsidRDefault="00386451">
      <w:pPr>
        <w:pStyle w:val="1"/>
        <w:widowControl/>
        <w:spacing w:before="0" w:after="0" w:line="240" w:lineRule="auto"/>
        <w:ind w:firstLineChars="700" w:firstLine="3092"/>
        <w:rPr>
          <w:rFonts w:cs="宋体"/>
        </w:rPr>
      </w:pPr>
    </w:p>
    <w:p w14:paraId="2316B101" w14:textId="38913ED1" w:rsidR="005B528B" w:rsidRDefault="005B528B" w:rsidP="005B528B"/>
    <w:p w14:paraId="3723AE65" w14:textId="6EE623B1" w:rsidR="005B528B" w:rsidRDefault="005B528B" w:rsidP="005B528B"/>
    <w:p w14:paraId="0DF436B0" w14:textId="6CE2BB4D" w:rsidR="005B528B" w:rsidRDefault="005B528B" w:rsidP="005B528B"/>
    <w:p w14:paraId="5138701C" w14:textId="77777777" w:rsidR="005B528B" w:rsidRPr="005B528B" w:rsidRDefault="005B528B" w:rsidP="005B528B"/>
    <w:p w14:paraId="65FC61FF" w14:textId="44CE891D" w:rsidR="00386451" w:rsidRDefault="00EB7CFB">
      <w:r>
        <w:rPr>
          <w:rFonts w:hint="eastAsia"/>
          <w:noProof/>
        </w:rPr>
        <w:drawing>
          <wp:anchor distT="0" distB="0" distL="114300" distR="114300" simplePos="0" relativeHeight="251656192" behindDoc="1" locked="0" layoutInCell="1" allowOverlap="1" wp14:anchorId="2B11C3DA" wp14:editId="4A9C2E3F">
            <wp:simplePos x="0" y="0"/>
            <wp:positionH relativeFrom="column">
              <wp:posOffset>-1211580</wp:posOffset>
            </wp:positionH>
            <wp:positionV relativeFrom="paragraph">
              <wp:posOffset>-1060450</wp:posOffset>
            </wp:positionV>
            <wp:extent cx="7690485" cy="10878820"/>
            <wp:effectExtent l="0" t="0" r="5715" b="0"/>
            <wp:wrapNone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1087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0824E9" wp14:editId="217CC8C0">
                <wp:simplePos x="0" y="0"/>
                <wp:positionH relativeFrom="column">
                  <wp:posOffset>525145</wp:posOffset>
                </wp:positionH>
                <wp:positionV relativeFrom="paragraph">
                  <wp:posOffset>8225155</wp:posOffset>
                </wp:positionV>
                <wp:extent cx="4285615" cy="107950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46020" y="5424805"/>
                          <a:ext cx="4285615" cy="1079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103C8" w14:textId="77777777" w:rsidR="00386451" w:rsidRDefault="00EB7CFB">
                            <w:pPr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32"/>
                                <w:szCs w:val="32"/>
                              </w:rPr>
                              <w:t>广东医大智能科技有限公司</w:t>
                            </w:r>
                          </w:p>
                          <w:p w14:paraId="676ABB56" w14:textId="77777777" w:rsidR="00386451" w:rsidRDefault="00EB7CFB">
                            <w:pPr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32"/>
                                <w:szCs w:val="32"/>
                              </w:rPr>
                              <w:t xml:space="preserve">电话：020-81509626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0824E9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41.35pt;margin-top:647.65pt;width:337.45pt;height: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" filled="f" stroked="f" strokeweight=".5pt">
                <v:textbox>
                  <w:txbxContent>
                    <w:p w14:paraId="043103C8" w14:textId="77777777" w:rsidR="00386451" w:rsidRDefault="00EB7CFB">
                      <w:pPr>
                        <w:jc w:val="center"/>
                        <w:rPr>
                          <w:rFonts w:ascii="微软雅黑" w:eastAsia="微软雅黑" w:hAnsi="微软雅黑" w:cs="微软雅黑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32"/>
                          <w:szCs w:val="32"/>
                        </w:rPr>
                        <w:t>广东医大智能科技有限公司</w:t>
                      </w:r>
                    </w:p>
                    <w:p w14:paraId="676ABB56" w14:textId="77777777" w:rsidR="00386451" w:rsidRDefault="00EB7CFB">
                      <w:pPr>
                        <w:jc w:val="center"/>
                        <w:rPr>
                          <w:rFonts w:ascii="微软雅黑" w:eastAsia="微软雅黑" w:hAnsi="微软雅黑" w:cs="微软雅黑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32"/>
                          <w:szCs w:val="32"/>
                        </w:rPr>
                        <w:t xml:space="preserve">电话：020-81509626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86451">
      <w:headerReference w:type="even" r:id="rId38"/>
      <w:headerReference w:type="default" r:id="rId39"/>
      <w:headerReference w:type="first" r:id="rId40"/>
      <w:pgSz w:w="11906" w:h="16838"/>
      <w:pgMar w:top="1440" w:right="1800" w:bottom="1440" w:left="1800" w:header="851" w:footer="992" w:gutter="0"/>
      <w:cols w:space="720"/>
      <w:docGrid w:type="lines" w:linePitch="317" w:charSpace="6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3FF569" w14:textId="77777777" w:rsidR="008979D2" w:rsidRDefault="008979D2">
      <w:r>
        <w:separator/>
      </w:r>
    </w:p>
  </w:endnote>
  <w:endnote w:type="continuationSeparator" w:id="0">
    <w:p w14:paraId="3CA3DA18" w14:textId="77777777" w:rsidR="008979D2" w:rsidRDefault="00897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小标宋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01124" w14:textId="77777777" w:rsidR="00386451" w:rsidRDefault="00386451">
    <w:pPr>
      <w:pStyle w:val="aa"/>
    </w:pPr>
  </w:p>
  <w:p w14:paraId="061E3513" w14:textId="77777777" w:rsidR="00386451" w:rsidRDefault="0038645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C4A4C5" w14:textId="77777777" w:rsidR="008979D2" w:rsidRDefault="008979D2">
      <w:r>
        <w:separator/>
      </w:r>
    </w:p>
  </w:footnote>
  <w:footnote w:type="continuationSeparator" w:id="0">
    <w:p w14:paraId="28388A3E" w14:textId="77777777" w:rsidR="008979D2" w:rsidRDefault="008979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A3ED64" w14:textId="44736626" w:rsidR="00386451" w:rsidRDefault="00000000">
    <w:pPr>
      <w:pStyle w:val="ac"/>
    </w:pPr>
    <w:r>
      <w:rPr>
        <w:noProof/>
      </w:rPr>
      <w:pict w14:anchorId="1A2293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295579" o:spid="_x0000_s1071" type="#_x0000_t75" style="position:absolute;left:0;text-align:left;margin-left:0;margin-top:0;width:595.3pt;height:842.05pt;z-index:-251657216;mso-position-horizontal:center;mso-position-horizontal-relative:margin;mso-position-vertical:center;mso-position-vertical-relative:margin" o:allowincell="f">
          <v:imagedata r:id="rId1" o:title="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865CA6" w14:textId="3B92AA71" w:rsidR="00386451" w:rsidRDefault="00000000">
    <w:pPr>
      <w:pStyle w:val="ac"/>
    </w:pPr>
    <w:r>
      <w:rPr>
        <w:noProof/>
      </w:rPr>
      <w:pict w14:anchorId="04A190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295580" o:spid="_x0000_s1072" type="#_x0000_t75" style="position:absolute;left:0;text-align:left;margin-left:0;margin-top:0;width:595.3pt;height:842.05pt;z-index:-251656192;mso-position-horizontal:center;mso-position-horizontal-relative:margin;mso-position-vertical:center;mso-position-vertical-relative:margin" o:allowincell="f">
          <v:imagedata r:id="rId1" o:title="1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621669" w14:textId="7FA8632C" w:rsidR="00386451" w:rsidRDefault="00000000">
    <w:pPr>
      <w:pStyle w:val="ac"/>
    </w:pPr>
    <w:r>
      <w:rPr>
        <w:noProof/>
      </w:rPr>
      <w:pict w14:anchorId="79F198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295578" o:spid="_x0000_s1070" type="#_x0000_t75" style="position:absolute;left:0;text-align:left;margin-left:0;margin-top:0;width:595.3pt;height:842.05pt;z-index:-251658240;mso-position-horizontal:center;mso-position-horizontal-relative:margin;mso-position-vertical:center;mso-position-vertical-relative:margin" o:allowincell="f">
          <v:imagedata r:id="rId1" o:title="11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EBAD63" w14:textId="2F3AD316" w:rsidR="00386451" w:rsidRDefault="00000000">
    <w:pPr>
      <w:pStyle w:val="ac"/>
    </w:pPr>
    <w:r>
      <w:rPr>
        <w:noProof/>
      </w:rPr>
      <w:pict w14:anchorId="7EC0CC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295585" o:spid="_x0000_s1077" type="#_x0000_t75" style="position:absolute;left:0;text-align:left;margin-left:0;margin-top:0;width:595.3pt;height:842.05pt;z-index:-251651072;mso-position-horizontal:center;mso-position-horizontal-relative:margin;mso-position-vertical:center;mso-position-vertical-relative:margin" o:allowincell="f">
          <v:imagedata r:id="rId1" o:title="11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683376" w14:textId="457ED90D" w:rsidR="00386451" w:rsidRDefault="00000000">
    <w:r>
      <w:rPr>
        <w:noProof/>
      </w:rPr>
      <w:pict w14:anchorId="2E59A1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295586" o:spid="_x0000_s1078" type="#_x0000_t75" style="position:absolute;left:0;text-align:left;margin-left:0;margin-top:0;width:595.3pt;height:842.05pt;z-index:-251650048;mso-position-horizontal:center;mso-position-horizontal-relative:margin;mso-position-vertical:center;mso-position-vertical-relative:margin" o:allowincell="f">
          <v:imagedata r:id="rId1" o:title="11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E0F88" w14:textId="69D39E1C" w:rsidR="00386451" w:rsidRDefault="00000000">
    <w:pPr>
      <w:pStyle w:val="ac"/>
    </w:pPr>
    <w:r>
      <w:rPr>
        <w:noProof/>
      </w:rPr>
      <w:pict w14:anchorId="766582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295584" o:spid="_x0000_s1076" type="#_x0000_t75" style="position:absolute;left:0;text-align:left;margin-left:0;margin-top:0;width:595.3pt;height:842.05pt;z-index:-251652096;mso-position-horizontal:center;mso-position-horizontal-relative:margin;mso-position-vertical:center;mso-position-vertical-relative:margin" o:allowincell="f">
          <v:imagedata r:id="rId1" o:title="1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698D"/>
    <w:multiLevelType w:val="hybridMultilevel"/>
    <w:tmpl w:val="26A627A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" w15:restartNumberingAfterBreak="0">
    <w:nsid w:val="00392667"/>
    <w:multiLevelType w:val="hybridMultilevel"/>
    <w:tmpl w:val="D79C0CEA"/>
    <w:lvl w:ilvl="0" w:tplc="04090011">
      <w:start w:val="1"/>
      <w:numFmt w:val="decimal"/>
      <w:lvlText w:val="%1)"/>
      <w:lvlJc w:val="left"/>
      <w:pPr>
        <w:ind w:left="1360" w:hanging="440"/>
      </w:pPr>
    </w:lvl>
    <w:lvl w:ilvl="1" w:tplc="04090019" w:tentative="1">
      <w:start w:val="1"/>
      <w:numFmt w:val="lowerLetter"/>
      <w:lvlText w:val="%2)"/>
      <w:lvlJc w:val="left"/>
      <w:pPr>
        <w:ind w:left="1800" w:hanging="440"/>
      </w:pPr>
    </w:lvl>
    <w:lvl w:ilvl="2" w:tplc="0409001B" w:tentative="1">
      <w:start w:val="1"/>
      <w:numFmt w:val="lowerRoman"/>
      <w:lvlText w:val="%3."/>
      <w:lvlJc w:val="right"/>
      <w:pPr>
        <w:ind w:left="2240" w:hanging="440"/>
      </w:pPr>
    </w:lvl>
    <w:lvl w:ilvl="3" w:tplc="0409000F" w:tentative="1">
      <w:start w:val="1"/>
      <w:numFmt w:val="decimal"/>
      <w:lvlText w:val="%4."/>
      <w:lvlJc w:val="left"/>
      <w:pPr>
        <w:ind w:left="2680" w:hanging="440"/>
      </w:pPr>
    </w:lvl>
    <w:lvl w:ilvl="4" w:tplc="04090019" w:tentative="1">
      <w:start w:val="1"/>
      <w:numFmt w:val="lowerLetter"/>
      <w:lvlText w:val="%5)"/>
      <w:lvlJc w:val="left"/>
      <w:pPr>
        <w:ind w:left="3120" w:hanging="440"/>
      </w:pPr>
    </w:lvl>
    <w:lvl w:ilvl="5" w:tplc="0409001B" w:tentative="1">
      <w:start w:val="1"/>
      <w:numFmt w:val="lowerRoman"/>
      <w:lvlText w:val="%6."/>
      <w:lvlJc w:val="right"/>
      <w:pPr>
        <w:ind w:left="3560" w:hanging="440"/>
      </w:pPr>
    </w:lvl>
    <w:lvl w:ilvl="6" w:tplc="0409000F" w:tentative="1">
      <w:start w:val="1"/>
      <w:numFmt w:val="decimal"/>
      <w:lvlText w:val="%7."/>
      <w:lvlJc w:val="left"/>
      <w:pPr>
        <w:ind w:left="4000" w:hanging="440"/>
      </w:pPr>
    </w:lvl>
    <w:lvl w:ilvl="7" w:tplc="04090019" w:tentative="1">
      <w:start w:val="1"/>
      <w:numFmt w:val="lowerLetter"/>
      <w:lvlText w:val="%8)"/>
      <w:lvlJc w:val="left"/>
      <w:pPr>
        <w:ind w:left="4440" w:hanging="440"/>
      </w:pPr>
    </w:lvl>
    <w:lvl w:ilvl="8" w:tplc="0409001B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2" w15:restartNumberingAfterBreak="0">
    <w:nsid w:val="020D5F21"/>
    <w:multiLevelType w:val="hybridMultilevel"/>
    <w:tmpl w:val="6818E4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2D549BE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32274B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59A1383"/>
    <w:multiLevelType w:val="hybridMultilevel"/>
    <w:tmpl w:val="90326FAA"/>
    <w:lvl w:ilvl="0" w:tplc="04090019">
      <w:start w:val="1"/>
      <w:numFmt w:val="lowerLetter"/>
      <w:lvlText w:val="%1)"/>
      <w:lvlJc w:val="left"/>
      <w:pPr>
        <w:ind w:left="1340" w:hanging="440"/>
      </w:pPr>
    </w:lvl>
    <w:lvl w:ilvl="1" w:tplc="04090019" w:tentative="1">
      <w:start w:val="1"/>
      <w:numFmt w:val="lowerLetter"/>
      <w:lvlText w:val="%2)"/>
      <w:lvlJc w:val="left"/>
      <w:pPr>
        <w:ind w:left="1780" w:hanging="440"/>
      </w:pPr>
    </w:lvl>
    <w:lvl w:ilvl="2" w:tplc="0409001B" w:tentative="1">
      <w:start w:val="1"/>
      <w:numFmt w:val="lowerRoman"/>
      <w:lvlText w:val="%3."/>
      <w:lvlJc w:val="right"/>
      <w:pPr>
        <w:ind w:left="2220" w:hanging="440"/>
      </w:pPr>
    </w:lvl>
    <w:lvl w:ilvl="3" w:tplc="0409000F" w:tentative="1">
      <w:start w:val="1"/>
      <w:numFmt w:val="decimal"/>
      <w:lvlText w:val="%4."/>
      <w:lvlJc w:val="left"/>
      <w:pPr>
        <w:ind w:left="2660" w:hanging="440"/>
      </w:pPr>
    </w:lvl>
    <w:lvl w:ilvl="4" w:tplc="04090019" w:tentative="1">
      <w:start w:val="1"/>
      <w:numFmt w:val="lowerLetter"/>
      <w:lvlText w:val="%5)"/>
      <w:lvlJc w:val="left"/>
      <w:pPr>
        <w:ind w:left="3100" w:hanging="440"/>
      </w:pPr>
    </w:lvl>
    <w:lvl w:ilvl="5" w:tplc="0409001B" w:tentative="1">
      <w:start w:val="1"/>
      <w:numFmt w:val="lowerRoman"/>
      <w:lvlText w:val="%6."/>
      <w:lvlJc w:val="right"/>
      <w:pPr>
        <w:ind w:left="3540" w:hanging="440"/>
      </w:pPr>
    </w:lvl>
    <w:lvl w:ilvl="6" w:tplc="0409000F" w:tentative="1">
      <w:start w:val="1"/>
      <w:numFmt w:val="decimal"/>
      <w:lvlText w:val="%7."/>
      <w:lvlJc w:val="left"/>
      <w:pPr>
        <w:ind w:left="3980" w:hanging="440"/>
      </w:pPr>
    </w:lvl>
    <w:lvl w:ilvl="7" w:tplc="04090019" w:tentative="1">
      <w:start w:val="1"/>
      <w:numFmt w:val="lowerLetter"/>
      <w:lvlText w:val="%8)"/>
      <w:lvlJc w:val="left"/>
      <w:pPr>
        <w:ind w:left="4420" w:hanging="440"/>
      </w:pPr>
    </w:lvl>
    <w:lvl w:ilvl="8" w:tplc="0409001B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6" w15:restartNumberingAfterBreak="0">
    <w:nsid w:val="069C45FA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75211E3"/>
    <w:multiLevelType w:val="hybridMultilevel"/>
    <w:tmpl w:val="EBBA0638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" w15:restartNumberingAfterBreak="0">
    <w:nsid w:val="0A905AD4"/>
    <w:multiLevelType w:val="hybridMultilevel"/>
    <w:tmpl w:val="AB1CD31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CD7369"/>
    <w:multiLevelType w:val="hybridMultilevel"/>
    <w:tmpl w:val="03E273D2"/>
    <w:lvl w:ilvl="0" w:tplc="FFFFFFFF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0D30255E"/>
    <w:multiLevelType w:val="hybridMultilevel"/>
    <w:tmpl w:val="D79C0CEA"/>
    <w:lvl w:ilvl="0" w:tplc="FFFFFFFF">
      <w:start w:val="1"/>
      <w:numFmt w:val="decimal"/>
      <w:lvlText w:val="%1)"/>
      <w:lvlJc w:val="left"/>
      <w:pPr>
        <w:ind w:left="1360" w:hanging="440"/>
      </w:pPr>
    </w:lvl>
    <w:lvl w:ilvl="1" w:tplc="FFFFFFFF" w:tentative="1">
      <w:start w:val="1"/>
      <w:numFmt w:val="lowerLetter"/>
      <w:lvlText w:val="%2)"/>
      <w:lvlJc w:val="left"/>
      <w:pPr>
        <w:ind w:left="1800" w:hanging="440"/>
      </w:pPr>
    </w:lvl>
    <w:lvl w:ilvl="2" w:tplc="FFFFFFFF" w:tentative="1">
      <w:start w:val="1"/>
      <w:numFmt w:val="lowerRoman"/>
      <w:lvlText w:val="%3."/>
      <w:lvlJc w:val="right"/>
      <w:pPr>
        <w:ind w:left="2240" w:hanging="440"/>
      </w:pPr>
    </w:lvl>
    <w:lvl w:ilvl="3" w:tplc="FFFFFFFF" w:tentative="1">
      <w:start w:val="1"/>
      <w:numFmt w:val="decimal"/>
      <w:lvlText w:val="%4."/>
      <w:lvlJc w:val="left"/>
      <w:pPr>
        <w:ind w:left="2680" w:hanging="440"/>
      </w:pPr>
    </w:lvl>
    <w:lvl w:ilvl="4" w:tplc="FFFFFFFF" w:tentative="1">
      <w:start w:val="1"/>
      <w:numFmt w:val="lowerLetter"/>
      <w:lvlText w:val="%5)"/>
      <w:lvlJc w:val="left"/>
      <w:pPr>
        <w:ind w:left="3120" w:hanging="440"/>
      </w:pPr>
    </w:lvl>
    <w:lvl w:ilvl="5" w:tplc="FFFFFFFF" w:tentative="1">
      <w:start w:val="1"/>
      <w:numFmt w:val="lowerRoman"/>
      <w:lvlText w:val="%6."/>
      <w:lvlJc w:val="right"/>
      <w:pPr>
        <w:ind w:left="3560" w:hanging="440"/>
      </w:pPr>
    </w:lvl>
    <w:lvl w:ilvl="6" w:tplc="FFFFFFFF" w:tentative="1">
      <w:start w:val="1"/>
      <w:numFmt w:val="decimal"/>
      <w:lvlText w:val="%7."/>
      <w:lvlJc w:val="left"/>
      <w:pPr>
        <w:ind w:left="4000" w:hanging="440"/>
      </w:pPr>
    </w:lvl>
    <w:lvl w:ilvl="7" w:tplc="FFFFFFFF" w:tentative="1">
      <w:start w:val="1"/>
      <w:numFmt w:val="lowerLetter"/>
      <w:lvlText w:val="%8)"/>
      <w:lvlJc w:val="left"/>
      <w:pPr>
        <w:ind w:left="4440" w:hanging="440"/>
      </w:pPr>
    </w:lvl>
    <w:lvl w:ilvl="8" w:tplc="FFFFFFFF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11" w15:restartNumberingAfterBreak="0">
    <w:nsid w:val="12AE4091"/>
    <w:multiLevelType w:val="hybridMultilevel"/>
    <w:tmpl w:val="31D669A4"/>
    <w:lvl w:ilvl="0" w:tplc="1950578E">
      <w:start w:val="1"/>
      <w:numFmt w:val="bullet"/>
      <w:pStyle w:val="a"/>
      <w:lvlText w:val=""/>
      <w:lvlJc w:val="left"/>
      <w:pPr>
        <w:ind w:left="2263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3D7428F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811076C"/>
    <w:multiLevelType w:val="hybridMultilevel"/>
    <w:tmpl w:val="E27064AE"/>
    <w:lvl w:ilvl="0" w:tplc="8464711E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185A6181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C1E5A4C"/>
    <w:multiLevelType w:val="hybridMultilevel"/>
    <w:tmpl w:val="CA20DA4A"/>
    <w:lvl w:ilvl="0" w:tplc="04090019">
      <w:start w:val="1"/>
      <w:numFmt w:val="lowerLetter"/>
      <w:lvlText w:val="%1)"/>
      <w:lvlJc w:val="left"/>
      <w:pPr>
        <w:ind w:left="1360" w:hanging="440"/>
      </w:pPr>
    </w:lvl>
    <w:lvl w:ilvl="1" w:tplc="04090019" w:tentative="1">
      <w:start w:val="1"/>
      <w:numFmt w:val="lowerLetter"/>
      <w:lvlText w:val="%2)"/>
      <w:lvlJc w:val="left"/>
      <w:pPr>
        <w:ind w:left="1800" w:hanging="440"/>
      </w:pPr>
    </w:lvl>
    <w:lvl w:ilvl="2" w:tplc="0409001B" w:tentative="1">
      <w:start w:val="1"/>
      <w:numFmt w:val="lowerRoman"/>
      <w:lvlText w:val="%3."/>
      <w:lvlJc w:val="right"/>
      <w:pPr>
        <w:ind w:left="2240" w:hanging="440"/>
      </w:pPr>
    </w:lvl>
    <w:lvl w:ilvl="3" w:tplc="0409000F" w:tentative="1">
      <w:start w:val="1"/>
      <w:numFmt w:val="decimal"/>
      <w:lvlText w:val="%4."/>
      <w:lvlJc w:val="left"/>
      <w:pPr>
        <w:ind w:left="2680" w:hanging="440"/>
      </w:pPr>
    </w:lvl>
    <w:lvl w:ilvl="4" w:tplc="04090019" w:tentative="1">
      <w:start w:val="1"/>
      <w:numFmt w:val="lowerLetter"/>
      <w:lvlText w:val="%5)"/>
      <w:lvlJc w:val="left"/>
      <w:pPr>
        <w:ind w:left="3120" w:hanging="440"/>
      </w:pPr>
    </w:lvl>
    <w:lvl w:ilvl="5" w:tplc="0409001B" w:tentative="1">
      <w:start w:val="1"/>
      <w:numFmt w:val="lowerRoman"/>
      <w:lvlText w:val="%6."/>
      <w:lvlJc w:val="right"/>
      <w:pPr>
        <w:ind w:left="3560" w:hanging="440"/>
      </w:pPr>
    </w:lvl>
    <w:lvl w:ilvl="6" w:tplc="0409000F" w:tentative="1">
      <w:start w:val="1"/>
      <w:numFmt w:val="decimal"/>
      <w:lvlText w:val="%7."/>
      <w:lvlJc w:val="left"/>
      <w:pPr>
        <w:ind w:left="4000" w:hanging="440"/>
      </w:pPr>
    </w:lvl>
    <w:lvl w:ilvl="7" w:tplc="04090019" w:tentative="1">
      <w:start w:val="1"/>
      <w:numFmt w:val="lowerLetter"/>
      <w:lvlText w:val="%8)"/>
      <w:lvlJc w:val="left"/>
      <w:pPr>
        <w:ind w:left="4440" w:hanging="440"/>
      </w:pPr>
    </w:lvl>
    <w:lvl w:ilvl="8" w:tplc="0409001B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16" w15:restartNumberingAfterBreak="0">
    <w:nsid w:val="1C274089"/>
    <w:multiLevelType w:val="hybridMultilevel"/>
    <w:tmpl w:val="40A443E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E5F5657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F2213CC"/>
    <w:multiLevelType w:val="hybridMultilevel"/>
    <w:tmpl w:val="7542EDD8"/>
    <w:lvl w:ilvl="0" w:tplc="FFFFFFFF">
      <w:start w:val="1"/>
      <w:numFmt w:val="lowerLetter"/>
      <w:lvlText w:val="%1)"/>
      <w:lvlJc w:val="left"/>
      <w:pPr>
        <w:ind w:left="1360" w:hanging="440"/>
      </w:pPr>
    </w:lvl>
    <w:lvl w:ilvl="1" w:tplc="FFFFFFFF" w:tentative="1">
      <w:start w:val="1"/>
      <w:numFmt w:val="lowerLetter"/>
      <w:lvlText w:val="%2)"/>
      <w:lvlJc w:val="left"/>
      <w:pPr>
        <w:ind w:left="1800" w:hanging="440"/>
      </w:pPr>
    </w:lvl>
    <w:lvl w:ilvl="2" w:tplc="FFFFFFFF" w:tentative="1">
      <w:start w:val="1"/>
      <w:numFmt w:val="lowerRoman"/>
      <w:lvlText w:val="%3."/>
      <w:lvlJc w:val="right"/>
      <w:pPr>
        <w:ind w:left="2240" w:hanging="440"/>
      </w:pPr>
    </w:lvl>
    <w:lvl w:ilvl="3" w:tplc="FFFFFFFF" w:tentative="1">
      <w:start w:val="1"/>
      <w:numFmt w:val="decimal"/>
      <w:lvlText w:val="%4."/>
      <w:lvlJc w:val="left"/>
      <w:pPr>
        <w:ind w:left="2680" w:hanging="440"/>
      </w:pPr>
    </w:lvl>
    <w:lvl w:ilvl="4" w:tplc="FFFFFFFF" w:tentative="1">
      <w:start w:val="1"/>
      <w:numFmt w:val="lowerLetter"/>
      <w:lvlText w:val="%5)"/>
      <w:lvlJc w:val="left"/>
      <w:pPr>
        <w:ind w:left="3120" w:hanging="440"/>
      </w:pPr>
    </w:lvl>
    <w:lvl w:ilvl="5" w:tplc="FFFFFFFF" w:tentative="1">
      <w:start w:val="1"/>
      <w:numFmt w:val="lowerRoman"/>
      <w:lvlText w:val="%6."/>
      <w:lvlJc w:val="right"/>
      <w:pPr>
        <w:ind w:left="3560" w:hanging="440"/>
      </w:pPr>
    </w:lvl>
    <w:lvl w:ilvl="6" w:tplc="FFFFFFFF" w:tentative="1">
      <w:start w:val="1"/>
      <w:numFmt w:val="decimal"/>
      <w:lvlText w:val="%7."/>
      <w:lvlJc w:val="left"/>
      <w:pPr>
        <w:ind w:left="4000" w:hanging="440"/>
      </w:pPr>
    </w:lvl>
    <w:lvl w:ilvl="7" w:tplc="FFFFFFFF" w:tentative="1">
      <w:start w:val="1"/>
      <w:numFmt w:val="lowerLetter"/>
      <w:lvlText w:val="%8)"/>
      <w:lvlJc w:val="left"/>
      <w:pPr>
        <w:ind w:left="4440" w:hanging="440"/>
      </w:pPr>
    </w:lvl>
    <w:lvl w:ilvl="8" w:tplc="FFFFFFFF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19" w15:restartNumberingAfterBreak="0">
    <w:nsid w:val="1FA23D91"/>
    <w:multiLevelType w:val="hybridMultilevel"/>
    <w:tmpl w:val="6A801E3E"/>
    <w:lvl w:ilvl="0" w:tplc="8464711E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0" w15:restartNumberingAfterBreak="0">
    <w:nsid w:val="203727A8"/>
    <w:multiLevelType w:val="hybridMultilevel"/>
    <w:tmpl w:val="0F0ED284"/>
    <w:lvl w:ilvl="0" w:tplc="0409000B">
      <w:start w:val="1"/>
      <w:numFmt w:val="bullet"/>
      <w:lvlText w:val=""/>
      <w:lvlJc w:val="left"/>
      <w:pPr>
        <w:ind w:left="13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21" w15:restartNumberingAfterBreak="0">
    <w:nsid w:val="21FC0564"/>
    <w:multiLevelType w:val="hybridMultilevel"/>
    <w:tmpl w:val="90326FAA"/>
    <w:lvl w:ilvl="0" w:tplc="FFFFFFFF">
      <w:start w:val="1"/>
      <w:numFmt w:val="lowerLetter"/>
      <w:lvlText w:val="%1)"/>
      <w:lvlJc w:val="left"/>
      <w:pPr>
        <w:ind w:left="1340" w:hanging="440"/>
      </w:pPr>
    </w:lvl>
    <w:lvl w:ilvl="1" w:tplc="FFFFFFFF" w:tentative="1">
      <w:start w:val="1"/>
      <w:numFmt w:val="lowerLetter"/>
      <w:lvlText w:val="%2)"/>
      <w:lvlJc w:val="left"/>
      <w:pPr>
        <w:ind w:left="1780" w:hanging="440"/>
      </w:pPr>
    </w:lvl>
    <w:lvl w:ilvl="2" w:tplc="FFFFFFFF" w:tentative="1">
      <w:start w:val="1"/>
      <w:numFmt w:val="lowerRoman"/>
      <w:lvlText w:val="%3."/>
      <w:lvlJc w:val="right"/>
      <w:pPr>
        <w:ind w:left="2220" w:hanging="440"/>
      </w:pPr>
    </w:lvl>
    <w:lvl w:ilvl="3" w:tplc="FFFFFFFF" w:tentative="1">
      <w:start w:val="1"/>
      <w:numFmt w:val="decimal"/>
      <w:lvlText w:val="%4."/>
      <w:lvlJc w:val="left"/>
      <w:pPr>
        <w:ind w:left="2660" w:hanging="440"/>
      </w:pPr>
    </w:lvl>
    <w:lvl w:ilvl="4" w:tplc="FFFFFFFF" w:tentative="1">
      <w:start w:val="1"/>
      <w:numFmt w:val="lowerLetter"/>
      <w:lvlText w:val="%5)"/>
      <w:lvlJc w:val="left"/>
      <w:pPr>
        <w:ind w:left="3100" w:hanging="440"/>
      </w:pPr>
    </w:lvl>
    <w:lvl w:ilvl="5" w:tplc="FFFFFFFF" w:tentative="1">
      <w:start w:val="1"/>
      <w:numFmt w:val="lowerRoman"/>
      <w:lvlText w:val="%6."/>
      <w:lvlJc w:val="right"/>
      <w:pPr>
        <w:ind w:left="3540" w:hanging="440"/>
      </w:pPr>
    </w:lvl>
    <w:lvl w:ilvl="6" w:tplc="FFFFFFFF" w:tentative="1">
      <w:start w:val="1"/>
      <w:numFmt w:val="decimal"/>
      <w:lvlText w:val="%7."/>
      <w:lvlJc w:val="left"/>
      <w:pPr>
        <w:ind w:left="3980" w:hanging="440"/>
      </w:pPr>
    </w:lvl>
    <w:lvl w:ilvl="7" w:tplc="FFFFFFFF" w:tentative="1">
      <w:start w:val="1"/>
      <w:numFmt w:val="lowerLetter"/>
      <w:lvlText w:val="%8)"/>
      <w:lvlJc w:val="left"/>
      <w:pPr>
        <w:ind w:left="4420" w:hanging="440"/>
      </w:pPr>
    </w:lvl>
    <w:lvl w:ilvl="8" w:tplc="FFFFFFFF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22" w15:restartNumberingAfterBreak="0">
    <w:nsid w:val="246B6435"/>
    <w:multiLevelType w:val="hybridMultilevel"/>
    <w:tmpl w:val="AF200FE6"/>
    <w:lvl w:ilvl="0" w:tplc="FFFFFFFF">
      <w:start w:val="1"/>
      <w:numFmt w:val="lowerLetter"/>
      <w:lvlText w:val="%1)"/>
      <w:lvlJc w:val="left"/>
      <w:pPr>
        <w:ind w:left="1360" w:hanging="440"/>
      </w:pPr>
    </w:lvl>
    <w:lvl w:ilvl="1" w:tplc="FFFFFFFF" w:tentative="1">
      <w:start w:val="1"/>
      <w:numFmt w:val="lowerLetter"/>
      <w:lvlText w:val="%2)"/>
      <w:lvlJc w:val="left"/>
      <w:pPr>
        <w:ind w:left="1800" w:hanging="440"/>
      </w:pPr>
    </w:lvl>
    <w:lvl w:ilvl="2" w:tplc="FFFFFFFF" w:tentative="1">
      <w:start w:val="1"/>
      <w:numFmt w:val="lowerRoman"/>
      <w:lvlText w:val="%3."/>
      <w:lvlJc w:val="right"/>
      <w:pPr>
        <w:ind w:left="2240" w:hanging="440"/>
      </w:pPr>
    </w:lvl>
    <w:lvl w:ilvl="3" w:tplc="FFFFFFFF" w:tentative="1">
      <w:start w:val="1"/>
      <w:numFmt w:val="decimal"/>
      <w:lvlText w:val="%4."/>
      <w:lvlJc w:val="left"/>
      <w:pPr>
        <w:ind w:left="2680" w:hanging="440"/>
      </w:pPr>
    </w:lvl>
    <w:lvl w:ilvl="4" w:tplc="FFFFFFFF" w:tentative="1">
      <w:start w:val="1"/>
      <w:numFmt w:val="lowerLetter"/>
      <w:lvlText w:val="%5)"/>
      <w:lvlJc w:val="left"/>
      <w:pPr>
        <w:ind w:left="3120" w:hanging="440"/>
      </w:pPr>
    </w:lvl>
    <w:lvl w:ilvl="5" w:tplc="FFFFFFFF" w:tentative="1">
      <w:start w:val="1"/>
      <w:numFmt w:val="lowerRoman"/>
      <w:lvlText w:val="%6."/>
      <w:lvlJc w:val="right"/>
      <w:pPr>
        <w:ind w:left="3560" w:hanging="440"/>
      </w:pPr>
    </w:lvl>
    <w:lvl w:ilvl="6" w:tplc="FFFFFFFF" w:tentative="1">
      <w:start w:val="1"/>
      <w:numFmt w:val="decimal"/>
      <w:lvlText w:val="%7."/>
      <w:lvlJc w:val="left"/>
      <w:pPr>
        <w:ind w:left="4000" w:hanging="440"/>
      </w:pPr>
    </w:lvl>
    <w:lvl w:ilvl="7" w:tplc="FFFFFFFF" w:tentative="1">
      <w:start w:val="1"/>
      <w:numFmt w:val="lowerLetter"/>
      <w:lvlText w:val="%8)"/>
      <w:lvlJc w:val="left"/>
      <w:pPr>
        <w:ind w:left="4440" w:hanging="440"/>
      </w:pPr>
    </w:lvl>
    <w:lvl w:ilvl="8" w:tplc="FFFFFFFF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23" w15:restartNumberingAfterBreak="0">
    <w:nsid w:val="25B13F82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6CD46AF"/>
    <w:multiLevelType w:val="hybridMultilevel"/>
    <w:tmpl w:val="D1B815C6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5" w15:restartNumberingAfterBreak="0">
    <w:nsid w:val="2AAE1EE6"/>
    <w:multiLevelType w:val="hybridMultilevel"/>
    <w:tmpl w:val="AB1CD31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F3C461C"/>
    <w:multiLevelType w:val="hybridMultilevel"/>
    <w:tmpl w:val="BEB221FE"/>
    <w:lvl w:ilvl="0" w:tplc="8464711E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7" w15:restartNumberingAfterBreak="0">
    <w:nsid w:val="33F90FDE"/>
    <w:multiLevelType w:val="hybridMultilevel"/>
    <w:tmpl w:val="CEFE5D4C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8" w15:restartNumberingAfterBreak="0">
    <w:nsid w:val="34130605"/>
    <w:multiLevelType w:val="hybridMultilevel"/>
    <w:tmpl w:val="426E00CE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9" w15:restartNumberingAfterBreak="0">
    <w:nsid w:val="34334C24"/>
    <w:multiLevelType w:val="hybridMultilevel"/>
    <w:tmpl w:val="EA48776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9025AB"/>
    <w:multiLevelType w:val="hybridMultilevel"/>
    <w:tmpl w:val="EA48776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4D9299A"/>
    <w:multiLevelType w:val="hybridMultilevel"/>
    <w:tmpl w:val="AB1CD31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5E24B09"/>
    <w:multiLevelType w:val="hybridMultilevel"/>
    <w:tmpl w:val="4E9ABCEC"/>
    <w:lvl w:ilvl="0" w:tplc="FFFFFFFF">
      <w:start w:val="1"/>
      <w:numFmt w:val="lowerLetter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3" w15:restartNumberingAfterBreak="0">
    <w:nsid w:val="371C651F"/>
    <w:multiLevelType w:val="hybridMultilevel"/>
    <w:tmpl w:val="AB1CD31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93C773F"/>
    <w:multiLevelType w:val="hybridMultilevel"/>
    <w:tmpl w:val="DE54FEF8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5" w15:restartNumberingAfterBreak="0">
    <w:nsid w:val="3A1E59F3"/>
    <w:multiLevelType w:val="hybridMultilevel"/>
    <w:tmpl w:val="AB1CD31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C8633AA"/>
    <w:multiLevelType w:val="hybridMultilevel"/>
    <w:tmpl w:val="585C38AE"/>
    <w:lvl w:ilvl="0" w:tplc="04090019">
      <w:start w:val="1"/>
      <w:numFmt w:val="lowerLetter"/>
      <w:lvlText w:val="%1)"/>
      <w:lvlJc w:val="left"/>
      <w:pPr>
        <w:ind w:left="1340" w:hanging="440"/>
      </w:pPr>
    </w:lvl>
    <w:lvl w:ilvl="1" w:tplc="04090019" w:tentative="1">
      <w:start w:val="1"/>
      <w:numFmt w:val="lowerLetter"/>
      <w:lvlText w:val="%2)"/>
      <w:lvlJc w:val="left"/>
      <w:pPr>
        <w:ind w:left="1780" w:hanging="440"/>
      </w:pPr>
    </w:lvl>
    <w:lvl w:ilvl="2" w:tplc="0409001B" w:tentative="1">
      <w:start w:val="1"/>
      <w:numFmt w:val="lowerRoman"/>
      <w:lvlText w:val="%3."/>
      <w:lvlJc w:val="right"/>
      <w:pPr>
        <w:ind w:left="2220" w:hanging="440"/>
      </w:pPr>
    </w:lvl>
    <w:lvl w:ilvl="3" w:tplc="0409000F" w:tentative="1">
      <w:start w:val="1"/>
      <w:numFmt w:val="decimal"/>
      <w:lvlText w:val="%4."/>
      <w:lvlJc w:val="left"/>
      <w:pPr>
        <w:ind w:left="2660" w:hanging="440"/>
      </w:pPr>
    </w:lvl>
    <w:lvl w:ilvl="4" w:tplc="04090019" w:tentative="1">
      <w:start w:val="1"/>
      <w:numFmt w:val="lowerLetter"/>
      <w:lvlText w:val="%5)"/>
      <w:lvlJc w:val="left"/>
      <w:pPr>
        <w:ind w:left="3100" w:hanging="440"/>
      </w:pPr>
    </w:lvl>
    <w:lvl w:ilvl="5" w:tplc="0409001B" w:tentative="1">
      <w:start w:val="1"/>
      <w:numFmt w:val="lowerRoman"/>
      <w:lvlText w:val="%6."/>
      <w:lvlJc w:val="right"/>
      <w:pPr>
        <w:ind w:left="3540" w:hanging="440"/>
      </w:pPr>
    </w:lvl>
    <w:lvl w:ilvl="6" w:tplc="0409000F" w:tentative="1">
      <w:start w:val="1"/>
      <w:numFmt w:val="decimal"/>
      <w:lvlText w:val="%7."/>
      <w:lvlJc w:val="left"/>
      <w:pPr>
        <w:ind w:left="3980" w:hanging="440"/>
      </w:pPr>
    </w:lvl>
    <w:lvl w:ilvl="7" w:tplc="04090019" w:tentative="1">
      <w:start w:val="1"/>
      <w:numFmt w:val="lowerLetter"/>
      <w:lvlText w:val="%8)"/>
      <w:lvlJc w:val="left"/>
      <w:pPr>
        <w:ind w:left="4420" w:hanging="440"/>
      </w:pPr>
    </w:lvl>
    <w:lvl w:ilvl="8" w:tplc="0409001B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37" w15:restartNumberingAfterBreak="0">
    <w:nsid w:val="3C890402"/>
    <w:multiLevelType w:val="hybridMultilevel"/>
    <w:tmpl w:val="6DCCC01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CA8348D"/>
    <w:multiLevelType w:val="hybridMultilevel"/>
    <w:tmpl w:val="7542EDD8"/>
    <w:lvl w:ilvl="0" w:tplc="04090019">
      <w:start w:val="1"/>
      <w:numFmt w:val="lowerLetter"/>
      <w:lvlText w:val="%1)"/>
      <w:lvlJc w:val="left"/>
      <w:pPr>
        <w:ind w:left="1360" w:hanging="440"/>
      </w:pPr>
    </w:lvl>
    <w:lvl w:ilvl="1" w:tplc="04090019" w:tentative="1">
      <w:start w:val="1"/>
      <w:numFmt w:val="lowerLetter"/>
      <w:lvlText w:val="%2)"/>
      <w:lvlJc w:val="left"/>
      <w:pPr>
        <w:ind w:left="1800" w:hanging="440"/>
      </w:pPr>
    </w:lvl>
    <w:lvl w:ilvl="2" w:tplc="0409001B" w:tentative="1">
      <w:start w:val="1"/>
      <w:numFmt w:val="lowerRoman"/>
      <w:lvlText w:val="%3."/>
      <w:lvlJc w:val="right"/>
      <w:pPr>
        <w:ind w:left="2240" w:hanging="440"/>
      </w:pPr>
    </w:lvl>
    <w:lvl w:ilvl="3" w:tplc="0409000F" w:tentative="1">
      <w:start w:val="1"/>
      <w:numFmt w:val="decimal"/>
      <w:lvlText w:val="%4."/>
      <w:lvlJc w:val="left"/>
      <w:pPr>
        <w:ind w:left="2680" w:hanging="440"/>
      </w:pPr>
    </w:lvl>
    <w:lvl w:ilvl="4" w:tplc="04090019" w:tentative="1">
      <w:start w:val="1"/>
      <w:numFmt w:val="lowerLetter"/>
      <w:lvlText w:val="%5)"/>
      <w:lvlJc w:val="left"/>
      <w:pPr>
        <w:ind w:left="3120" w:hanging="440"/>
      </w:pPr>
    </w:lvl>
    <w:lvl w:ilvl="5" w:tplc="0409001B" w:tentative="1">
      <w:start w:val="1"/>
      <w:numFmt w:val="lowerRoman"/>
      <w:lvlText w:val="%6."/>
      <w:lvlJc w:val="right"/>
      <w:pPr>
        <w:ind w:left="3560" w:hanging="440"/>
      </w:pPr>
    </w:lvl>
    <w:lvl w:ilvl="6" w:tplc="0409000F" w:tentative="1">
      <w:start w:val="1"/>
      <w:numFmt w:val="decimal"/>
      <w:lvlText w:val="%7."/>
      <w:lvlJc w:val="left"/>
      <w:pPr>
        <w:ind w:left="4000" w:hanging="440"/>
      </w:pPr>
    </w:lvl>
    <w:lvl w:ilvl="7" w:tplc="04090019" w:tentative="1">
      <w:start w:val="1"/>
      <w:numFmt w:val="lowerLetter"/>
      <w:lvlText w:val="%8)"/>
      <w:lvlJc w:val="left"/>
      <w:pPr>
        <w:ind w:left="4440" w:hanging="440"/>
      </w:pPr>
    </w:lvl>
    <w:lvl w:ilvl="8" w:tplc="0409001B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39" w15:restartNumberingAfterBreak="0">
    <w:nsid w:val="3CEE461C"/>
    <w:multiLevelType w:val="hybridMultilevel"/>
    <w:tmpl w:val="D95C29B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0" w15:restartNumberingAfterBreak="0">
    <w:nsid w:val="3FE863F1"/>
    <w:multiLevelType w:val="hybridMultilevel"/>
    <w:tmpl w:val="322E8A4A"/>
    <w:lvl w:ilvl="0" w:tplc="8464711E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1" w15:restartNumberingAfterBreak="0">
    <w:nsid w:val="40680D19"/>
    <w:multiLevelType w:val="hybridMultilevel"/>
    <w:tmpl w:val="71E273A2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413A0C59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E83311"/>
    <w:multiLevelType w:val="hybridMultilevel"/>
    <w:tmpl w:val="AF200FE6"/>
    <w:lvl w:ilvl="0" w:tplc="FFFFFFFF">
      <w:start w:val="1"/>
      <w:numFmt w:val="lowerLetter"/>
      <w:lvlText w:val="%1)"/>
      <w:lvlJc w:val="left"/>
      <w:pPr>
        <w:ind w:left="1360" w:hanging="440"/>
      </w:pPr>
    </w:lvl>
    <w:lvl w:ilvl="1" w:tplc="FFFFFFFF" w:tentative="1">
      <w:start w:val="1"/>
      <w:numFmt w:val="lowerLetter"/>
      <w:lvlText w:val="%2)"/>
      <w:lvlJc w:val="left"/>
      <w:pPr>
        <w:ind w:left="1800" w:hanging="440"/>
      </w:pPr>
    </w:lvl>
    <w:lvl w:ilvl="2" w:tplc="FFFFFFFF" w:tentative="1">
      <w:start w:val="1"/>
      <w:numFmt w:val="lowerRoman"/>
      <w:lvlText w:val="%3."/>
      <w:lvlJc w:val="right"/>
      <w:pPr>
        <w:ind w:left="2240" w:hanging="440"/>
      </w:pPr>
    </w:lvl>
    <w:lvl w:ilvl="3" w:tplc="FFFFFFFF" w:tentative="1">
      <w:start w:val="1"/>
      <w:numFmt w:val="decimal"/>
      <w:lvlText w:val="%4."/>
      <w:lvlJc w:val="left"/>
      <w:pPr>
        <w:ind w:left="2680" w:hanging="440"/>
      </w:pPr>
    </w:lvl>
    <w:lvl w:ilvl="4" w:tplc="FFFFFFFF" w:tentative="1">
      <w:start w:val="1"/>
      <w:numFmt w:val="lowerLetter"/>
      <w:lvlText w:val="%5)"/>
      <w:lvlJc w:val="left"/>
      <w:pPr>
        <w:ind w:left="3120" w:hanging="440"/>
      </w:pPr>
    </w:lvl>
    <w:lvl w:ilvl="5" w:tplc="FFFFFFFF" w:tentative="1">
      <w:start w:val="1"/>
      <w:numFmt w:val="lowerRoman"/>
      <w:lvlText w:val="%6."/>
      <w:lvlJc w:val="right"/>
      <w:pPr>
        <w:ind w:left="3560" w:hanging="440"/>
      </w:pPr>
    </w:lvl>
    <w:lvl w:ilvl="6" w:tplc="FFFFFFFF" w:tentative="1">
      <w:start w:val="1"/>
      <w:numFmt w:val="decimal"/>
      <w:lvlText w:val="%7."/>
      <w:lvlJc w:val="left"/>
      <w:pPr>
        <w:ind w:left="4000" w:hanging="440"/>
      </w:pPr>
    </w:lvl>
    <w:lvl w:ilvl="7" w:tplc="FFFFFFFF" w:tentative="1">
      <w:start w:val="1"/>
      <w:numFmt w:val="lowerLetter"/>
      <w:lvlText w:val="%8)"/>
      <w:lvlJc w:val="left"/>
      <w:pPr>
        <w:ind w:left="4440" w:hanging="440"/>
      </w:pPr>
    </w:lvl>
    <w:lvl w:ilvl="8" w:tplc="FFFFFFFF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44" w15:restartNumberingAfterBreak="0">
    <w:nsid w:val="46E50189"/>
    <w:multiLevelType w:val="hybridMultilevel"/>
    <w:tmpl w:val="10A6FD9E"/>
    <w:lvl w:ilvl="0" w:tplc="FFFFFFFF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5" w15:restartNumberingAfterBreak="0">
    <w:nsid w:val="46F74073"/>
    <w:multiLevelType w:val="hybridMultilevel"/>
    <w:tmpl w:val="A8AAF926"/>
    <w:lvl w:ilvl="0" w:tplc="04090003">
      <w:start w:val="1"/>
      <w:numFmt w:val="bullet"/>
      <w:lvlText w:val="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46" w15:restartNumberingAfterBreak="0">
    <w:nsid w:val="47E14E83"/>
    <w:multiLevelType w:val="hybridMultilevel"/>
    <w:tmpl w:val="CA20DA4A"/>
    <w:lvl w:ilvl="0" w:tplc="FFFFFFFF">
      <w:start w:val="1"/>
      <w:numFmt w:val="lowerLetter"/>
      <w:lvlText w:val="%1)"/>
      <w:lvlJc w:val="left"/>
      <w:pPr>
        <w:ind w:left="1360" w:hanging="440"/>
      </w:pPr>
    </w:lvl>
    <w:lvl w:ilvl="1" w:tplc="FFFFFFFF" w:tentative="1">
      <w:start w:val="1"/>
      <w:numFmt w:val="lowerLetter"/>
      <w:lvlText w:val="%2)"/>
      <w:lvlJc w:val="left"/>
      <w:pPr>
        <w:ind w:left="1800" w:hanging="440"/>
      </w:pPr>
    </w:lvl>
    <w:lvl w:ilvl="2" w:tplc="FFFFFFFF" w:tentative="1">
      <w:start w:val="1"/>
      <w:numFmt w:val="lowerRoman"/>
      <w:lvlText w:val="%3."/>
      <w:lvlJc w:val="right"/>
      <w:pPr>
        <w:ind w:left="2240" w:hanging="440"/>
      </w:pPr>
    </w:lvl>
    <w:lvl w:ilvl="3" w:tplc="FFFFFFFF" w:tentative="1">
      <w:start w:val="1"/>
      <w:numFmt w:val="decimal"/>
      <w:lvlText w:val="%4."/>
      <w:lvlJc w:val="left"/>
      <w:pPr>
        <w:ind w:left="2680" w:hanging="440"/>
      </w:pPr>
    </w:lvl>
    <w:lvl w:ilvl="4" w:tplc="FFFFFFFF" w:tentative="1">
      <w:start w:val="1"/>
      <w:numFmt w:val="lowerLetter"/>
      <w:lvlText w:val="%5)"/>
      <w:lvlJc w:val="left"/>
      <w:pPr>
        <w:ind w:left="3120" w:hanging="440"/>
      </w:pPr>
    </w:lvl>
    <w:lvl w:ilvl="5" w:tplc="FFFFFFFF" w:tentative="1">
      <w:start w:val="1"/>
      <w:numFmt w:val="lowerRoman"/>
      <w:lvlText w:val="%6."/>
      <w:lvlJc w:val="right"/>
      <w:pPr>
        <w:ind w:left="3560" w:hanging="440"/>
      </w:pPr>
    </w:lvl>
    <w:lvl w:ilvl="6" w:tplc="FFFFFFFF" w:tentative="1">
      <w:start w:val="1"/>
      <w:numFmt w:val="decimal"/>
      <w:lvlText w:val="%7."/>
      <w:lvlJc w:val="left"/>
      <w:pPr>
        <w:ind w:left="4000" w:hanging="440"/>
      </w:pPr>
    </w:lvl>
    <w:lvl w:ilvl="7" w:tplc="FFFFFFFF" w:tentative="1">
      <w:start w:val="1"/>
      <w:numFmt w:val="lowerLetter"/>
      <w:lvlText w:val="%8)"/>
      <w:lvlJc w:val="left"/>
      <w:pPr>
        <w:ind w:left="4440" w:hanging="440"/>
      </w:pPr>
    </w:lvl>
    <w:lvl w:ilvl="8" w:tplc="FFFFFFFF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47" w15:restartNumberingAfterBreak="0">
    <w:nsid w:val="4BCA54DF"/>
    <w:multiLevelType w:val="hybridMultilevel"/>
    <w:tmpl w:val="90EC1706"/>
    <w:lvl w:ilvl="0" w:tplc="07BC349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8" w15:restartNumberingAfterBreak="0">
    <w:nsid w:val="4BCE69D4"/>
    <w:multiLevelType w:val="hybridMultilevel"/>
    <w:tmpl w:val="90326FAA"/>
    <w:lvl w:ilvl="0" w:tplc="FFFFFFFF">
      <w:start w:val="1"/>
      <w:numFmt w:val="lowerLetter"/>
      <w:lvlText w:val="%1)"/>
      <w:lvlJc w:val="left"/>
      <w:pPr>
        <w:ind w:left="1340" w:hanging="440"/>
      </w:pPr>
    </w:lvl>
    <w:lvl w:ilvl="1" w:tplc="FFFFFFFF" w:tentative="1">
      <w:start w:val="1"/>
      <w:numFmt w:val="lowerLetter"/>
      <w:lvlText w:val="%2)"/>
      <w:lvlJc w:val="left"/>
      <w:pPr>
        <w:ind w:left="1780" w:hanging="440"/>
      </w:pPr>
    </w:lvl>
    <w:lvl w:ilvl="2" w:tplc="FFFFFFFF" w:tentative="1">
      <w:start w:val="1"/>
      <w:numFmt w:val="lowerRoman"/>
      <w:lvlText w:val="%3."/>
      <w:lvlJc w:val="right"/>
      <w:pPr>
        <w:ind w:left="2220" w:hanging="440"/>
      </w:pPr>
    </w:lvl>
    <w:lvl w:ilvl="3" w:tplc="FFFFFFFF" w:tentative="1">
      <w:start w:val="1"/>
      <w:numFmt w:val="decimal"/>
      <w:lvlText w:val="%4."/>
      <w:lvlJc w:val="left"/>
      <w:pPr>
        <w:ind w:left="2660" w:hanging="440"/>
      </w:pPr>
    </w:lvl>
    <w:lvl w:ilvl="4" w:tplc="FFFFFFFF" w:tentative="1">
      <w:start w:val="1"/>
      <w:numFmt w:val="lowerLetter"/>
      <w:lvlText w:val="%5)"/>
      <w:lvlJc w:val="left"/>
      <w:pPr>
        <w:ind w:left="3100" w:hanging="440"/>
      </w:pPr>
    </w:lvl>
    <w:lvl w:ilvl="5" w:tplc="FFFFFFFF" w:tentative="1">
      <w:start w:val="1"/>
      <w:numFmt w:val="lowerRoman"/>
      <w:lvlText w:val="%6."/>
      <w:lvlJc w:val="right"/>
      <w:pPr>
        <w:ind w:left="3540" w:hanging="440"/>
      </w:pPr>
    </w:lvl>
    <w:lvl w:ilvl="6" w:tplc="FFFFFFFF" w:tentative="1">
      <w:start w:val="1"/>
      <w:numFmt w:val="decimal"/>
      <w:lvlText w:val="%7."/>
      <w:lvlJc w:val="left"/>
      <w:pPr>
        <w:ind w:left="3980" w:hanging="440"/>
      </w:pPr>
    </w:lvl>
    <w:lvl w:ilvl="7" w:tplc="FFFFFFFF" w:tentative="1">
      <w:start w:val="1"/>
      <w:numFmt w:val="lowerLetter"/>
      <w:lvlText w:val="%8)"/>
      <w:lvlJc w:val="left"/>
      <w:pPr>
        <w:ind w:left="4420" w:hanging="440"/>
      </w:pPr>
    </w:lvl>
    <w:lvl w:ilvl="8" w:tplc="FFFFFFFF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49" w15:restartNumberingAfterBreak="0">
    <w:nsid w:val="4C11663A"/>
    <w:multiLevelType w:val="hybridMultilevel"/>
    <w:tmpl w:val="40A443E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CE40AF4"/>
    <w:multiLevelType w:val="hybridMultilevel"/>
    <w:tmpl w:val="B80E60E2"/>
    <w:lvl w:ilvl="0" w:tplc="0409000B">
      <w:start w:val="1"/>
      <w:numFmt w:val="bullet"/>
      <w:lvlText w:val=""/>
      <w:lvlJc w:val="left"/>
      <w:pPr>
        <w:ind w:left="13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51" w15:restartNumberingAfterBreak="0">
    <w:nsid w:val="4DAD1AA0"/>
    <w:multiLevelType w:val="hybridMultilevel"/>
    <w:tmpl w:val="4E7A18B6"/>
    <w:lvl w:ilvl="0" w:tplc="8464711E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2" w15:restartNumberingAfterBreak="0">
    <w:nsid w:val="4F8327CC"/>
    <w:multiLevelType w:val="hybridMultilevel"/>
    <w:tmpl w:val="90EC1706"/>
    <w:lvl w:ilvl="0" w:tplc="FFFFFFFF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3" w15:restartNumberingAfterBreak="0">
    <w:nsid w:val="50FB6703"/>
    <w:multiLevelType w:val="hybridMultilevel"/>
    <w:tmpl w:val="4C282330"/>
    <w:lvl w:ilvl="0" w:tplc="04090003">
      <w:start w:val="1"/>
      <w:numFmt w:val="bullet"/>
      <w:lvlText w:val="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4" w15:restartNumberingAfterBreak="0">
    <w:nsid w:val="514A55BE"/>
    <w:multiLevelType w:val="hybridMultilevel"/>
    <w:tmpl w:val="40A443E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1671827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188170A"/>
    <w:multiLevelType w:val="hybridMultilevel"/>
    <w:tmpl w:val="0FF821D6"/>
    <w:lvl w:ilvl="0" w:tplc="0409000B">
      <w:start w:val="1"/>
      <w:numFmt w:val="bullet"/>
      <w:lvlText w:val=""/>
      <w:lvlJc w:val="left"/>
      <w:pPr>
        <w:ind w:left="13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57" w15:restartNumberingAfterBreak="0">
    <w:nsid w:val="52FE2ED5"/>
    <w:multiLevelType w:val="hybridMultilevel"/>
    <w:tmpl w:val="AF200FE6"/>
    <w:lvl w:ilvl="0" w:tplc="FFFFFFFF">
      <w:start w:val="1"/>
      <w:numFmt w:val="lowerLetter"/>
      <w:lvlText w:val="%1)"/>
      <w:lvlJc w:val="left"/>
      <w:pPr>
        <w:ind w:left="1360" w:hanging="440"/>
      </w:pPr>
    </w:lvl>
    <w:lvl w:ilvl="1" w:tplc="FFFFFFFF" w:tentative="1">
      <w:start w:val="1"/>
      <w:numFmt w:val="lowerLetter"/>
      <w:lvlText w:val="%2)"/>
      <w:lvlJc w:val="left"/>
      <w:pPr>
        <w:ind w:left="1800" w:hanging="440"/>
      </w:pPr>
    </w:lvl>
    <w:lvl w:ilvl="2" w:tplc="FFFFFFFF" w:tentative="1">
      <w:start w:val="1"/>
      <w:numFmt w:val="lowerRoman"/>
      <w:lvlText w:val="%3."/>
      <w:lvlJc w:val="right"/>
      <w:pPr>
        <w:ind w:left="2240" w:hanging="440"/>
      </w:pPr>
    </w:lvl>
    <w:lvl w:ilvl="3" w:tplc="FFFFFFFF" w:tentative="1">
      <w:start w:val="1"/>
      <w:numFmt w:val="decimal"/>
      <w:lvlText w:val="%4."/>
      <w:lvlJc w:val="left"/>
      <w:pPr>
        <w:ind w:left="2680" w:hanging="440"/>
      </w:pPr>
    </w:lvl>
    <w:lvl w:ilvl="4" w:tplc="FFFFFFFF" w:tentative="1">
      <w:start w:val="1"/>
      <w:numFmt w:val="lowerLetter"/>
      <w:lvlText w:val="%5)"/>
      <w:lvlJc w:val="left"/>
      <w:pPr>
        <w:ind w:left="3120" w:hanging="440"/>
      </w:pPr>
    </w:lvl>
    <w:lvl w:ilvl="5" w:tplc="FFFFFFFF" w:tentative="1">
      <w:start w:val="1"/>
      <w:numFmt w:val="lowerRoman"/>
      <w:lvlText w:val="%6."/>
      <w:lvlJc w:val="right"/>
      <w:pPr>
        <w:ind w:left="3560" w:hanging="440"/>
      </w:pPr>
    </w:lvl>
    <w:lvl w:ilvl="6" w:tplc="FFFFFFFF" w:tentative="1">
      <w:start w:val="1"/>
      <w:numFmt w:val="decimal"/>
      <w:lvlText w:val="%7."/>
      <w:lvlJc w:val="left"/>
      <w:pPr>
        <w:ind w:left="4000" w:hanging="440"/>
      </w:pPr>
    </w:lvl>
    <w:lvl w:ilvl="7" w:tplc="FFFFFFFF" w:tentative="1">
      <w:start w:val="1"/>
      <w:numFmt w:val="lowerLetter"/>
      <w:lvlText w:val="%8)"/>
      <w:lvlJc w:val="left"/>
      <w:pPr>
        <w:ind w:left="4440" w:hanging="440"/>
      </w:pPr>
    </w:lvl>
    <w:lvl w:ilvl="8" w:tplc="FFFFFFFF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58" w15:restartNumberingAfterBreak="0">
    <w:nsid w:val="53291166"/>
    <w:multiLevelType w:val="hybridMultilevel"/>
    <w:tmpl w:val="589E337A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9" w15:restartNumberingAfterBreak="0">
    <w:nsid w:val="54BC78EE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55520120"/>
    <w:multiLevelType w:val="hybridMultilevel"/>
    <w:tmpl w:val="C840B652"/>
    <w:lvl w:ilvl="0" w:tplc="04090019">
      <w:start w:val="1"/>
      <w:numFmt w:val="lowerLetter"/>
      <w:lvlText w:val="%1)"/>
      <w:lvlJc w:val="left"/>
      <w:pPr>
        <w:ind w:left="1800" w:hanging="440"/>
      </w:pPr>
    </w:lvl>
    <w:lvl w:ilvl="1" w:tplc="04090019" w:tentative="1">
      <w:start w:val="1"/>
      <w:numFmt w:val="lowerLetter"/>
      <w:lvlText w:val="%2)"/>
      <w:lvlJc w:val="left"/>
      <w:pPr>
        <w:ind w:left="2240" w:hanging="440"/>
      </w:pPr>
    </w:lvl>
    <w:lvl w:ilvl="2" w:tplc="0409001B" w:tentative="1">
      <w:start w:val="1"/>
      <w:numFmt w:val="lowerRoman"/>
      <w:lvlText w:val="%3."/>
      <w:lvlJc w:val="right"/>
      <w:pPr>
        <w:ind w:left="2680" w:hanging="440"/>
      </w:pPr>
    </w:lvl>
    <w:lvl w:ilvl="3" w:tplc="0409000F" w:tentative="1">
      <w:start w:val="1"/>
      <w:numFmt w:val="decimal"/>
      <w:lvlText w:val="%4."/>
      <w:lvlJc w:val="left"/>
      <w:pPr>
        <w:ind w:left="3120" w:hanging="440"/>
      </w:pPr>
    </w:lvl>
    <w:lvl w:ilvl="4" w:tplc="04090019" w:tentative="1">
      <w:start w:val="1"/>
      <w:numFmt w:val="lowerLetter"/>
      <w:lvlText w:val="%5)"/>
      <w:lvlJc w:val="left"/>
      <w:pPr>
        <w:ind w:left="3560" w:hanging="440"/>
      </w:pPr>
    </w:lvl>
    <w:lvl w:ilvl="5" w:tplc="0409001B" w:tentative="1">
      <w:start w:val="1"/>
      <w:numFmt w:val="lowerRoman"/>
      <w:lvlText w:val="%6."/>
      <w:lvlJc w:val="right"/>
      <w:pPr>
        <w:ind w:left="4000" w:hanging="440"/>
      </w:pPr>
    </w:lvl>
    <w:lvl w:ilvl="6" w:tplc="0409000F" w:tentative="1">
      <w:start w:val="1"/>
      <w:numFmt w:val="decimal"/>
      <w:lvlText w:val="%7."/>
      <w:lvlJc w:val="left"/>
      <w:pPr>
        <w:ind w:left="4440" w:hanging="440"/>
      </w:pPr>
    </w:lvl>
    <w:lvl w:ilvl="7" w:tplc="04090019" w:tentative="1">
      <w:start w:val="1"/>
      <w:numFmt w:val="lowerLetter"/>
      <w:lvlText w:val="%8)"/>
      <w:lvlJc w:val="left"/>
      <w:pPr>
        <w:ind w:left="4880" w:hanging="440"/>
      </w:pPr>
    </w:lvl>
    <w:lvl w:ilvl="8" w:tplc="0409001B" w:tentative="1">
      <w:start w:val="1"/>
      <w:numFmt w:val="lowerRoman"/>
      <w:lvlText w:val="%9."/>
      <w:lvlJc w:val="right"/>
      <w:pPr>
        <w:ind w:left="5320" w:hanging="440"/>
      </w:pPr>
    </w:lvl>
  </w:abstractNum>
  <w:abstractNum w:abstractNumId="61" w15:restartNumberingAfterBreak="0">
    <w:nsid w:val="56CE74D6"/>
    <w:multiLevelType w:val="hybridMultilevel"/>
    <w:tmpl w:val="03E273D2"/>
    <w:lvl w:ilvl="0" w:tplc="8464711E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2" w15:restartNumberingAfterBreak="0">
    <w:nsid w:val="59DC28B5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BA628A7"/>
    <w:multiLevelType w:val="hybridMultilevel"/>
    <w:tmpl w:val="AF200FE6"/>
    <w:lvl w:ilvl="0" w:tplc="04090019">
      <w:start w:val="1"/>
      <w:numFmt w:val="lowerLetter"/>
      <w:lvlText w:val="%1)"/>
      <w:lvlJc w:val="left"/>
      <w:pPr>
        <w:ind w:left="1360" w:hanging="440"/>
      </w:pPr>
    </w:lvl>
    <w:lvl w:ilvl="1" w:tplc="04090019" w:tentative="1">
      <w:start w:val="1"/>
      <w:numFmt w:val="lowerLetter"/>
      <w:lvlText w:val="%2)"/>
      <w:lvlJc w:val="left"/>
      <w:pPr>
        <w:ind w:left="1800" w:hanging="440"/>
      </w:pPr>
    </w:lvl>
    <w:lvl w:ilvl="2" w:tplc="0409001B" w:tentative="1">
      <w:start w:val="1"/>
      <w:numFmt w:val="lowerRoman"/>
      <w:lvlText w:val="%3."/>
      <w:lvlJc w:val="right"/>
      <w:pPr>
        <w:ind w:left="2240" w:hanging="440"/>
      </w:pPr>
    </w:lvl>
    <w:lvl w:ilvl="3" w:tplc="0409000F" w:tentative="1">
      <w:start w:val="1"/>
      <w:numFmt w:val="decimal"/>
      <w:lvlText w:val="%4."/>
      <w:lvlJc w:val="left"/>
      <w:pPr>
        <w:ind w:left="2680" w:hanging="440"/>
      </w:pPr>
    </w:lvl>
    <w:lvl w:ilvl="4" w:tplc="04090019" w:tentative="1">
      <w:start w:val="1"/>
      <w:numFmt w:val="lowerLetter"/>
      <w:lvlText w:val="%5)"/>
      <w:lvlJc w:val="left"/>
      <w:pPr>
        <w:ind w:left="3120" w:hanging="440"/>
      </w:pPr>
    </w:lvl>
    <w:lvl w:ilvl="5" w:tplc="0409001B" w:tentative="1">
      <w:start w:val="1"/>
      <w:numFmt w:val="lowerRoman"/>
      <w:lvlText w:val="%6."/>
      <w:lvlJc w:val="right"/>
      <w:pPr>
        <w:ind w:left="3560" w:hanging="440"/>
      </w:pPr>
    </w:lvl>
    <w:lvl w:ilvl="6" w:tplc="0409000F" w:tentative="1">
      <w:start w:val="1"/>
      <w:numFmt w:val="decimal"/>
      <w:lvlText w:val="%7."/>
      <w:lvlJc w:val="left"/>
      <w:pPr>
        <w:ind w:left="4000" w:hanging="440"/>
      </w:pPr>
    </w:lvl>
    <w:lvl w:ilvl="7" w:tplc="04090019" w:tentative="1">
      <w:start w:val="1"/>
      <w:numFmt w:val="lowerLetter"/>
      <w:lvlText w:val="%8)"/>
      <w:lvlJc w:val="left"/>
      <w:pPr>
        <w:ind w:left="4440" w:hanging="440"/>
      </w:pPr>
    </w:lvl>
    <w:lvl w:ilvl="8" w:tplc="0409001B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64" w15:restartNumberingAfterBreak="0">
    <w:nsid w:val="5E0F37CF"/>
    <w:multiLevelType w:val="hybridMultilevel"/>
    <w:tmpl w:val="EA48776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0C40F85"/>
    <w:multiLevelType w:val="hybridMultilevel"/>
    <w:tmpl w:val="02C6DC74"/>
    <w:lvl w:ilvl="0" w:tplc="FFFFFFFF">
      <w:start w:val="1"/>
      <w:numFmt w:val="lowerLetter"/>
      <w:lvlText w:val="%1)"/>
      <w:lvlJc w:val="left"/>
      <w:pPr>
        <w:ind w:left="1300" w:hanging="440"/>
      </w:p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66" w15:restartNumberingAfterBreak="0">
    <w:nsid w:val="60D6435C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1751F96"/>
    <w:multiLevelType w:val="hybridMultilevel"/>
    <w:tmpl w:val="10A6FD9E"/>
    <w:lvl w:ilvl="0" w:tplc="8464711E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8" w15:restartNumberingAfterBreak="0">
    <w:nsid w:val="62C31C04"/>
    <w:multiLevelType w:val="hybridMultilevel"/>
    <w:tmpl w:val="EA48776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8845DC9"/>
    <w:multiLevelType w:val="hybridMultilevel"/>
    <w:tmpl w:val="504AAB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9581CF5"/>
    <w:multiLevelType w:val="hybridMultilevel"/>
    <w:tmpl w:val="58807DEC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1" w15:restartNumberingAfterBreak="0">
    <w:nsid w:val="6B86444D"/>
    <w:multiLevelType w:val="hybridMultilevel"/>
    <w:tmpl w:val="E990CAAE"/>
    <w:lvl w:ilvl="0" w:tplc="04090003">
      <w:start w:val="1"/>
      <w:numFmt w:val="bullet"/>
      <w:lvlText w:val="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2" w15:restartNumberingAfterBreak="0">
    <w:nsid w:val="6BEC7E49"/>
    <w:multiLevelType w:val="hybridMultilevel"/>
    <w:tmpl w:val="F7BEBAAE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3" w15:restartNumberingAfterBreak="0">
    <w:nsid w:val="6FBD7D77"/>
    <w:multiLevelType w:val="hybridMultilevel"/>
    <w:tmpl w:val="40A443E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71C5694F"/>
    <w:multiLevelType w:val="hybridMultilevel"/>
    <w:tmpl w:val="39FE28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725B6D5B"/>
    <w:multiLevelType w:val="hybridMultilevel"/>
    <w:tmpl w:val="244CF97E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6" w15:restartNumberingAfterBreak="0">
    <w:nsid w:val="732F2706"/>
    <w:multiLevelType w:val="hybridMultilevel"/>
    <w:tmpl w:val="EA48776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73D867FA"/>
    <w:multiLevelType w:val="hybridMultilevel"/>
    <w:tmpl w:val="EA48776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748316C2"/>
    <w:multiLevelType w:val="hybridMultilevel"/>
    <w:tmpl w:val="322E8A4A"/>
    <w:lvl w:ilvl="0" w:tplc="FFFFFFFF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9" w15:restartNumberingAfterBreak="0">
    <w:nsid w:val="76724D5E"/>
    <w:multiLevelType w:val="hybridMultilevel"/>
    <w:tmpl w:val="585C38AE"/>
    <w:lvl w:ilvl="0" w:tplc="FFFFFFFF">
      <w:start w:val="1"/>
      <w:numFmt w:val="lowerLetter"/>
      <w:lvlText w:val="%1)"/>
      <w:lvlJc w:val="left"/>
      <w:pPr>
        <w:ind w:left="1340" w:hanging="440"/>
      </w:pPr>
    </w:lvl>
    <w:lvl w:ilvl="1" w:tplc="FFFFFFFF" w:tentative="1">
      <w:start w:val="1"/>
      <w:numFmt w:val="lowerLetter"/>
      <w:lvlText w:val="%2)"/>
      <w:lvlJc w:val="left"/>
      <w:pPr>
        <w:ind w:left="1780" w:hanging="440"/>
      </w:pPr>
    </w:lvl>
    <w:lvl w:ilvl="2" w:tplc="FFFFFFFF" w:tentative="1">
      <w:start w:val="1"/>
      <w:numFmt w:val="lowerRoman"/>
      <w:lvlText w:val="%3."/>
      <w:lvlJc w:val="right"/>
      <w:pPr>
        <w:ind w:left="2220" w:hanging="440"/>
      </w:pPr>
    </w:lvl>
    <w:lvl w:ilvl="3" w:tplc="FFFFFFFF" w:tentative="1">
      <w:start w:val="1"/>
      <w:numFmt w:val="decimal"/>
      <w:lvlText w:val="%4."/>
      <w:lvlJc w:val="left"/>
      <w:pPr>
        <w:ind w:left="2660" w:hanging="440"/>
      </w:pPr>
    </w:lvl>
    <w:lvl w:ilvl="4" w:tplc="FFFFFFFF" w:tentative="1">
      <w:start w:val="1"/>
      <w:numFmt w:val="lowerLetter"/>
      <w:lvlText w:val="%5)"/>
      <w:lvlJc w:val="left"/>
      <w:pPr>
        <w:ind w:left="3100" w:hanging="440"/>
      </w:pPr>
    </w:lvl>
    <w:lvl w:ilvl="5" w:tplc="FFFFFFFF" w:tentative="1">
      <w:start w:val="1"/>
      <w:numFmt w:val="lowerRoman"/>
      <w:lvlText w:val="%6."/>
      <w:lvlJc w:val="right"/>
      <w:pPr>
        <w:ind w:left="3540" w:hanging="440"/>
      </w:pPr>
    </w:lvl>
    <w:lvl w:ilvl="6" w:tplc="FFFFFFFF" w:tentative="1">
      <w:start w:val="1"/>
      <w:numFmt w:val="decimal"/>
      <w:lvlText w:val="%7."/>
      <w:lvlJc w:val="left"/>
      <w:pPr>
        <w:ind w:left="3980" w:hanging="440"/>
      </w:pPr>
    </w:lvl>
    <w:lvl w:ilvl="7" w:tplc="FFFFFFFF" w:tentative="1">
      <w:start w:val="1"/>
      <w:numFmt w:val="lowerLetter"/>
      <w:lvlText w:val="%8)"/>
      <w:lvlJc w:val="left"/>
      <w:pPr>
        <w:ind w:left="4420" w:hanging="440"/>
      </w:pPr>
    </w:lvl>
    <w:lvl w:ilvl="8" w:tplc="FFFFFFFF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80" w15:restartNumberingAfterBreak="0">
    <w:nsid w:val="76D34198"/>
    <w:multiLevelType w:val="hybridMultilevel"/>
    <w:tmpl w:val="03E273D2"/>
    <w:lvl w:ilvl="0" w:tplc="FFFFFFFF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1" w15:restartNumberingAfterBreak="0">
    <w:nsid w:val="77C92AEA"/>
    <w:multiLevelType w:val="hybridMultilevel"/>
    <w:tmpl w:val="3C9448B4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2" w15:restartNumberingAfterBreak="0">
    <w:nsid w:val="7A1A1926"/>
    <w:multiLevelType w:val="multilevel"/>
    <w:tmpl w:val="4460A0BA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a2"/>
      <w:suff w:val="space"/>
      <w:lvlText w:val="%1.%2.%3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a3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83" w15:restartNumberingAfterBreak="0">
    <w:nsid w:val="7A573993"/>
    <w:multiLevelType w:val="hybridMultilevel"/>
    <w:tmpl w:val="40A443E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A9172B7"/>
    <w:multiLevelType w:val="hybridMultilevel"/>
    <w:tmpl w:val="585C38AE"/>
    <w:lvl w:ilvl="0" w:tplc="FFFFFFFF">
      <w:start w:val="1"/>
      <w:numFmt w:val="lowerLetter"/>
      <w:lvlText w:val="%1)"/>
      <w:lvlJc w:val="left"/>
      <w:pPr>
        <w:ind w:left="1340" w:hanging="440"/>
      </w:pPr>
    </w:lvl>
    <w:lvl w:ilvl="1" w:tplc="FFFFFFFF" w:tentative="1">
      <w:start w:val="1"/>
      <w:numFmt w:val="lowerLetter"/>
      <w:lvlText w:val="%2)"/>
      <w:lvlJc w:val="left"/>
      <w:pPr>
        <w:ind w:left="1780" w:hanging="440"/>
      </w:pPr>
    </w:lvl>
    <w:lvl w:ilvl="2" w:tplc="FFFFFFFF" w:tentative="1">
      <w:start w:val="1"/>
      <w:numFmt w:val="lowerRoman"/>
      <w:lvlText w:val="%3."/>
      <w:lvlJc w:val="right"/>
      <w:pPr>
        <w:ind w:left="2220" w:hanging="440"/>
      </w:pPr>
    </w:lvl>
    <w:lvl w:ilvl="3" w:tplc="FFFFFFFF" w:tentative="1">
      <w:start w:val="1"/>
      <w:numFmt w:val="decimal"/>
      <w:lvlText w:val="%4."/>
      <w:lvlJc w:val="left"/>
      <w:pPr>
        <w:ind w:left="2660" w:hanging="440"/>
      </w:pPr>
    </w:lvl>
    <w:lvl w:ilvl="4" w:tplc="FFFFFFFF" w:tentative="1">
      <w:start w:val="1"/>
      <w:numFmt w:val="lowerLetter"/>
      <w:lvlText w:val="%5)"/>
      <w:lvlJc w:val="left"/>
      <w:pPr>
        <w:ind w:left="3100" w:hanging="440"/>
      </w:pPr>
    </w:lvl>
    <w:lvl w:ilvl="5" w:tplc="FFFFFFFF" w:tentative="1">
      <w:start w:val="1"/>
      <w:numFmt w:val="lowerRoman"/>
      <w:lvlText w:val="%6."/>
      <w:lvlJc w:val="right"/>
      <w:pPr>
        <w:ind w:left="3540" w:hanging="440"/>
      </w:pPr>
    </w:lvl>
    <w:lvl w:ilvl="6" w:tplc="FFFFFFFF" w:tentative="1">
      <w:start w:val="1"/>
      <w:numFmt w:val="decimal"/>
      <w:lvlText w:val="%7."/>
      <w:lvlJc w:val="left"/>
      <w:pPr>
        <w:ind w:left="3980" w:hanging="440"/>
      </w:pPr>
    </w:lvl>
    <w:lvl w:ilvl="7" w:tplc="FFFFFFFF" w:tentative="1">
      <w:start w:val="1"/>
      <w:numFmt w:val="lowerLetter"/>
      <w:lvlText w:val="%8)"/>
      <w:lvlJc w:val="left"/>
      <w:pPr>
        <w:ind w:left="4420" w:hanging="440"/>
      </w:pPr>
    </w:lvl>
    <w:lvl w:ilvl="8" w:tplc="FFFFFFFF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85" w15:restartNumberingAfterBreak="0">
    <w:nsid w:val="7CDE344C"/>
    <w:multiLevelType w:val="hybridMultilevel"/>
    <w:tmpl w:val="E9A0559A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6" w15:restartNumberingAfterBreak="0">
    <w:nsid w:val="7DD51A0D"/>
    <w:multiLevelType w:val="hybridMultilevel"/>
    <w:tmpl w:val="B24EDE4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7F983014"/>
    <w:multiLevelType w:val="hybridMultilevel"/>
    <w:tmpl w:val="4E9ABCEC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730924058">
    <w:abstractNumId w:val="82"/>
  </w:num>
  <w:num w:numId="2" w16cid:durableId="469177895">
    <w:abstractNumId w:val="11"/>
  </w:num>
  <w:num w:numId="3" w16cid:durableId="2122071354">
    <w:abstractNumId w:val="2"/>
  </w:num>
  <w:num w:numId="4" w16cid:durableId="176313633">
    <w:abstractNumId w:val="39"/>
  </w:num>
  <w:num w:numId="5" w16cid:durableId="891044618">
    <w:abstractNumId w:val="4"/>
  </w:num>
  <w:num w:numId="6" w16cid:durableId="813958915">
    <w:abstractNumId w:val="33"/>
  </w:num>
  <w:num w:numId="7" w16cid:durableId="1386029786">
    <w:abstractNumId w:val="16"/>
  </w:num>
  <w:num w:numId="8" w16cid:durableId="1500194715">
    <w:abstractNumId w:val="86"/>
  </w:num>
  <w:num w:numId="9" w16cid:durableId="657269752">
    <w:abstractNumId w:val="77"/>
  </w:num>
  <w:num w:numId="10" w16cid:durableId="247619183">
    <w:abstractNumId w:val="37"/>
  </w:num>
  <w:num w:numId="11" w16cid:durableId="1193493090">
    <w:abstractNumId w:val="74"/>
  </w:num>
  <w:num w:numId="12" w16cid:durableId="470056945">
    <w:abstractNumId w:val="20"/>
  </w:num>
  <w:num w:numId="13" w16cid:durableId="478115496">
    <w:abstractNumId w:val="61"/>
  </w:num>
  <w:num w:numId="14" w16cid:durableId="572005143">
    <w:abstractNumId w:val="80"/>
  </w:num>
  <w:num w:numId="15" w16cid:durableId="1617059071">
    <w:abstractNumId w:val="85"/>
  </w:num>
  <w:num w:numId="16" w16cid:durableId="1513258904">
    <w:abstractNumId w:val="27"/>
  </w:num>
  <w:num w:numId="17" w16cid:durableId="422456891">
    <w:abstractNumId w:val="59"/>
  </w:num>
  <w:num w:numId="18" w16cid:durableId="265313418">
    <w:abstractNumId w:val="25"/>
  </w:num>
  <w:num w:numId="19" w16cid:durableId="215093860">
    <w:abstractNumId w:val="49"/>
  </w:num>
  <w:num w:numId="20" w16cid:durableId="1120803901">
    <w:abstractNumId w:val="6"/>
  </w:num>
  <w:num w:numId="21" w16cid:durableId="1926571165">
    <w:abstractNumId w:val="68"/>
  </w:num>
  <w:num w:numId="22" w16cid:durableId="386686705">
    <w:abstractNumId w:val="0"/>
  </w:num>
  <w:num w:numId="23" w16cid:durableId="1935625695">
    <w:abstractNumId w:val="62"/>
  </w:num>
  <w:num w:numId="24" w16cid:durableId="135681988">
    <w:abstractNumId w:val="73"/>
  </w:num>
  <w:num w:numId="25" w16cid:durableId="1433470308">
    <w:abstractNumId w:val="55"/>
  </w:num>
  <w:num w:numId="26" w16cid:durableId="980381514">
    <w:abstractNumId w:val="30"/>
  </w:num>
  <w:num w:numId="27" w16cid:durableId="1864437845">
    <w:abstractNumId w:val="14"/>
  </w:num>
  <w:num w:numId="28" w16cid:durableId="371150587">
    <w:abstractNumId w:val="36"/>
  </w:num>
  <w:num w:numId="29" w16cid:durableId="149254067">
    <w:abstractNumId w:val="5"/>
  </w:num>
  <w:num w:numId="30" w16cid:durableId="2100902505">
    <w:abstractNumId w:val="83"/>
  </w:num>
  <w:num w:numId="31" w16cid:durableId="879786125">
    <w:abstractNumId w:val="12"/>
  </w:num>
  <w:num w:numId="32" w16cid:durableId="1369642414">
    <w:abstractNumId w:val="29"/>
  </w:num>
  <w:num w:numId="33" w16cid:durableId="648095589">
    <w:abstractNumId w:val="81"/>
  </w:num>
  <w:num w:numId="34" w16cid:durableId="1913852777">
    <w:abstractNumId w:val="51"/>
  </w:num>
  <w:num w:numId="35" w16cid:durableId="159777553">
    <w:abstractNumId w:val="41"/>
  </w:num>
  <w:num w:numId="36" w16cid:durableId="378865586">
    <w:abstractNumId w:val="67"/>
  </w:num>
  <w:num w:numId="37" w16cid:durableId="1484464315">
    <w:abstractNumId w:val="75"/>
  </w:num>
  <w:num w:numId="38" w16cid:durableId="1571573541">
    <w:abstractNumId w:val="47"/>
  </w:num>
  <w:num w:numId="39" w16cid:durableId="584268314">
    <w:abstractNumId w:val="44"/>
  </w:num>
  <w:num w:numId="40" w16cid:durableId="1407805395">
    <w:abstractNumId w:val="9"/>
  </w:num>
  <w:num w:numId="41" w16cid:durableId="145560136">
    <w:abstractNumId w:val="52"/>
  </w:num>
  <w:num w:numId="42" w16cid:durableId="1331908605">
    <w:abstractNumId w:val="3"/>
  </w:num>
  <w:num w:numId="43" w16cid:durableId="358238771">
    <w:abstractNumId w:val="40"/>
  </w:num>
  <w:num w:numId="44" w16cid:durableId="507332970">
    <w:abstractNumId w:val="17"/>
  </w:num>
  <w:num w:numId="45" w16cid:durableId="1611666234">
    <w:abstractNumId w:val="50"/>
  </w:num>
  <w:num w:numId="46" w16cid:durableId="1943608260">
    <w:abstractNumId w:val="60"/>
  </w:num>
  <w:num w:numId="47" w16cid:durableId="1506821280">
    <w:abstractNumId w:val="66"/>
  </w:num>
  <w:num w:numId="48" w16cid:durableId="1023937707">
    <w:abstractNumId w:val="69"/>
  </w:num>
  <w:num w:numId="49" w16cid:durableId="534848270">
    <w:abstractNumId w:val="84"/>
  </w:num>
  <w:num w:numId="50" w16cid:durableId="1031537278">
    <w:abstractNumId w:val="48"/>
  </w:num>
  <w:num w:numId="51" w16cid:durableId="616374158">
    <w:abstractNumId w:val="54"/>
  </w:num>
  <w:num w:numId="52" w16cid:durableId="1708019056">
    <w:abstractNumId w:val="87"/>
  </w:num>
  <w:num w:numId="53" w16cid:durableId="1403482415">
    <w:abstractNumId w:val="42"/>
  </w:num>
  <w:num w:numId="54" w16cid:durableId="1513907786">
    <w:abstractNumId w:val="76"/>
  </w:num>
  <w:num w:numId="55" w16cid:durableId="1860243307">
    <w:abstractNumId w:val="64"/>
  </w:num>
  <w:num w:numId="56" w16cid:durableId="1011489108">
    <w:abstractNumId w:val="31"/>
  </w:num>
  <w:num w:numId="57" w16cid:durableId="367493072">
    <w:abstractNumId w:val="35"/>
  </w:num>
  <w:num w:numId="58" w16cid:durableId="1999460883">
    <w:abstractNumId w:val="65"/>
  </w:num>
  <w:num w:numId="59" w16cid:durableId="654187728">
    <w:abstractNumId w:val="23"/>
  </w:num>
  <w:num w:numId="60" w16cid:durableId="1203902857">
    <w:abstractNumId w:val="8"/>
  </w:num>
  <w:num w:numId="61" w16cid:durableId="1571503242">
    <w:abstractNumId w:val="79"/>
  </w:num>
  <w:num w:numId="62" w16cid:durableId="2056931945">
    <w:abstractNumId w:val="21"/>
  </w:num>
  <w:num w:numId="63" w16cid:durableId="239412707">
    <w:abstractNumId w:val="15"/>
  </w:num>
  <w:num w:numId="64" w16cid:durableId="911820217">
    <w:abstractNumId w:val="46"/>
  </w:num>
  <w:num w:numId="65" w16cid:durableId="1925068487">
    <w:abstractNumId w:val="38"/>
  </w:num>
  <w:num w:numId="66" w16cid:durableId="793906181">
    <w:abstractNumId w:val="18"/>
  </w:num>
  <w:num w:numId="67" w16cid:durableId="1882748753">
    <w:abstractNumId w:val="28"/>
  </w:num>
  <w:num w:numId="68" w16cid:durableId="294023199">
    <w:abstractNumId w:val="19"/>
  </w:num>
  <w:num w:numId="69" w16cid:durableId="2045978970">
    <w:abstractNumId w:val="26"/>
  </w:num>
  <w:num w:numId="70" w16cid:durableId="1317684358">
    <w:abstractNumId w:val="78"/>
  </w:num>
  <w:num w:numId="71" w16cid:durableId="1451513549">
    <w:abstractNumId w:val="32"/>
  </w:num>
  <w:num w:numId="72" w16cid:durableId="1370253814">
    <w:abstractNumId w:val="58"/>
  </w:num>
  <w:num w:numId="73" w16cid:durableId="464470230">
    <w:abstractNumId w:val="13"/>
  </w:num>
  <w:num w:numId="74" w16cid:durableId="1635596634">
    <w:abstractNumId w:val="70"/>
  </w:num>
  <w:num w:numId="75" w16cid:durableId="849562577">
    <w:abstractNumId w:val="53"/>
  </w:num>
  <w:num w:numId="76" w16cid:durableId="1546522039">
    <w:abstractNumId w:val="45"/>
  </w:num>
  <w:num w:numId="77" w16cid:durableId="761147410">
    <w:abstractNumId w:val="71"/>
  </w:num>
  <w:num w:numId="78" w16cid:durableId="795029480">
    <w:abstractNumId w:val="24"/>
  </w:num>
  <w:num w:numId="79" w16cid:durableId="1410882291">
    <w:abstractNumId w:val="63"/>
  </w:num>
  <w:num w:numId="80" w16cid:durableId="461382696">
    <w:abstractNumId w:val="56"/>
  </w:num>
  <w:num w:numId="81" w16cid:durableId="1067067255">
    <w:abstractNumId w:val="43"/>
  </w:num>
  <w:num w:numId="82" w16cid:durableId="1539975159">
    <w:abstractNumId w:val="57"/>
  </w:num>
  <w:num w:numId="83" w16cid:durableId="1999579731">
    <w:abstractNumId w:val="1"/>
  </w:num>
  <w:num w:numId="84" w16cid:durableId="1250651236">
    <w:abstractNumId w:val="10"/>
  </w:num>
  <w:num w:numId="85" w16cid:durableId="583757737">
    <w:abstractNumId w:val="22"/>
  </w:num>
  <w:num w:numId="86" w16cid:durableId="650522452">
    <w:abstractNumId w:val="72"/>
  </w:num>
  <w:num w:numId="87" w16cid:durableId="460612752">
    <w:abstractNumId w:val="34"/>
  </w:num>
  <w:num w:numId="88" w16cid:durableId="1366491515">
    <w:abstractNumId w:val="7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bordersDoNotSurroundHeader/>
  <w:bordersDoNotSurroundFooter/>
  <w:hideSpellingErrors/>
  <w:hideGrammaticalErrors/>
  <w:proofState w:spelling="clean" w:grammar="clean"/>
  <w:attachedTemplate r:id="rId1"/>
  <w:defaultTabStop w:val="420"/>
  <w:drawingGridHorizontalSpacing w:val="213"/>
  <w:drawingGridVerticalSpacing w:val="317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97E055E"/>
    <w:rsid w:val="000019CC"/>
    <w:rsid w:val="00002E70"/>
    <w:rsid w:val="0000614B"/>
    <w:rsid w:val="00011800"/>
    <w:rsid w:val="000136F5"/>
    <w:rsid w:val="00015AD1"/>
    <w:rsid w:val="000204BD"/>
    <w:rsid w:val="00027C65"/>
    <w:rsid w:val="000328A9"/>
    <w:rsid w:val="00033908"/>
    <w:rsid w:val="000445AE"/>
    <w:rsid w:val="000470BA"/>
    <w:rsid w:val="000478C2"/>
    <w:rsid w:val="0005022B"/>
    <w:rsid w:val="00051AF2"/>
    <w:rsid w:val="00052DAA"/>
    <w:rsid w:val="000548A3"/>
    <w:rsid w:val="000561E0"/>
    <w:rsid w:val="0005656B"/>
    <w:rsid w:val="00056F58"/>
    <w:rsid w:val="0006296D"/>
    <w:rsid w:val="0007274B"/>
    <w:rsid w:val="00074AFA"/>
    <w:rsid w:val="00075FA0"/>
    <w:rsid w:val="0008434A"/>
    <w:rsid w:val="0009220E"/>
    <w:rsid w:val="000A2233"/>
    <w:rsid w:val="000A4AEB"/>
    <w:rsid w:val="000A6431"/>
    <w:rsid w:val="000B267A"/>
    <w:rsid w:val="000B342B"/>
    <w:rsid w:val="000B4102"/>
    <w:rsid w:val="000B5110"/>
    <w:rsid w:val="000C67C2"/>
    <w:rsid w:val="000D2CC5"/>
    <w:rsid w:val="000D3D12"/>
    <w:rsid w:val="000D67DC"/>
    <w:rsid w:val="000D6B03"/>
    <w:rsid w:val="000D6F2C"/>
    <w:rsid w:val="000E549D"/>
    <w:rsid w:val="000F7764"/>
    <w:rsid w:val="001026EE"/>
    <w:rsid w:val="001031F3"/>
    <w:rsid w:val="00103E48"/>
    <w:rsid w:val="0010457A"/>
    <w:rsid w:val="0010576E"/>
    <w:rsid w:val="00112893"/>
    <w:rsid w:val="00114253"/>
    <w:rsid w:val="00114D61"/>
    <w:rsid w:val="0011583D"/>
    <w:rsid w:val="00127A04"/>
    <w:rsid w:val="00130684"/>
    <w:rsid w:val="00132328"/>
    <w:rsid w:val="00141C96"/>
    <w:rsid w:val="00144E1C"/>
    <w:rsid w:val="00147D4C"/>
    <w:rsid w:val="00151AF1"/>
    <w:rsid w:val="00153400"/>
    <w:rsid w:val="001550B0"/>
    <w:rsid w:val="00171998"/>
    <w:rsid w:val="001721BD"/>
    <w:rsid w:val="001754B8"/>
    <w:rsid w:val="00176091"/>
    <w:rsid w:val="001800F1"/>
    <w:rsid w:val="00180C16"/>
    <w:rsid w:val="00182273"/>
    <w:rsid w:val="001842FA"/>
    <w:rsid w:val="001849EC"/>
    <w:rsid w:val="00184A17"/>
    <w:rsid w:val="00190E3B"/>
    <w:rsid w:val="001A43C6"/>
    <w:rsid w:val="001A524A"/>
    <w:rsid w:val="001A6935"/>
    <w:rsid w:val="001B69B6"/>
    <w:rsid w:val="001C0D04"/>
    <w:rsid w:val="001C45FC"/>
    <w:rsid w:val="001C73AE"/>
    <w:rsid w:val="001C7BCF"/>
    <w:rsid w:val="001D1477"/>
    <w:rsid w:val="001D25F9"/>
    <w:rsid w:val="001D5B9B"/>
    <w:rsid w:val="001D645C"/>
    <w:rsid w:val="001D655A"/>
    <w:rsid w:val="001D6910"/>
    <w:rsid w:val="001E0520"/>
    <w:rsid w:val="001E196B"/>
    <w:rsid w:val="001E2089"/>
    <w:rsid w:val="001E232D"/>
    <w:rsid w:val="001E6E8C"/>
    <w:rsid w:val="001E6FCE"/>
    <w:rsid w:val="001E718F"/>
    <w:rsid w:val="001F3C8F"/>
    <w:rsid w:val="001F4BB1"/>
    <w:rsid w:val="001F66E0"/>
    <w:rsid w:val="001F6D06"/>
    <w:rsid w:val="00202977"/>
    <w:rsid w:val="00210EF7"/>
    <w:rsid w:val="00211BA2"/>
    <w:rsid w:val="002203DA"/>
    <w:rsid w:val="00223D88"/>
    <w:rsid w:val="00224A46"/>
    <w:rsid w:val="0022559E"/>
    <w:rsid w:val="00226D45"/>
    <w:rsid w:val="002311EC"/>
    <w:rsid w:val="0023195A"/>
    <w:rsid w:val="00232759"/>
    <w:rsid w:val="0023356D"/>
    <w:rsid w:val="00236930"/>
    <w:rsid w:val="0024075E"/>
    <w:rsid w:val="00241075"/>
    <w:rsid w:val="00243EC5"/>
    <w:rsid w:val="00244AE4"/>
    <w:rsid w:val="002455BA"/>
    <w:rsid w:val="00246343"/>
    <w:rsid w:val="002565EE"/>
    <w:rsid w:val="0025775C"/>
    <w:rsid w:val="0026011C"/>
    <w:rsid w:val="00263117"/>
    <w:rsid w:val="0027525F"/>
    <w:rsid w:val="00277EB3"/>
    <w:rsid w:val="00281EFE"/>
    <w:rsid w:val="002837D1"/>
    <w:rsid w:val="00285EE5"/>
    <w:rsid w:val="00292E46"/>
    <w:rsid w:val="002948A6"/>
    <w:rsid w:val="002960CD"/>
    <w:rsid w:val="002A3F1D"/>
    <w:rsid w:val="002A68CA"/>
    <w:rsid w:val="002A7D00"/>
    <w:rsid w:val="002B5B02"/>
    <w:rsid w:val="002B798F"/>
    <w:rsid w:val="002C7825"/>
    <w:rsid w:val="002D41C8"/>
    <w:rsid w:val="002D5326"/>
    <w:rsid w:val="002D5AB5"/>
    <w:rsid w:val="002D7179"/>
    <w:rsid w:val="002E5801"/>
    <w:rsid w:val="002E6629"/>
    <w:rsid w:val="002F2D61"/>
    <w:rsid w:val="002F4D1F"/>
    <w:rsid w:val="003004C0"/>
    <w:rsid w:val="00301E22"/>
    <w:rsid w:val="00302686"/>
    <w:rsid w:val="00304D78"/>
    <w:rsid w:val="00312A47"/>
    <w:rsid w:val="00312EB2"/>
    <w:rsid w:val="00314ECA"/>
    <w:rsid w:val="003156CE"/>
    <w:rsid w:val="00316FEC"/>
    <w:rsid w:val="00322F13"/>
    <w:rsid w:val="00325654"/>
    <w:rsid w:val="00326507"/>
    <w:rsid w:val="003301E1"/>
    <w:rsid w:val="00335839"/>
    <w:rsid w:val="00341720"/>
    <w:rsid w:val="00341AF3"/>
    <w:rsid w:val="00342AB9"/>
    <w:rsid w:val="00346837"/>
    <w:rsid w:val="00352E4B"/>
    <w:rsid w:val="003605B7"/>
    <w:rsid w:val="003609E3"/>
    <w:rsid w:val="0036339E"/>
    <w:rsid w:val="00363B6D"/>
    <w:rsid w:val="00366902"/>
    <w:rsid w:val="00372D60"/>
    <w:rsid w:val="0037654B"/>
    <w:rsid w:val="003803B8"/>
    <w:rsid w:val="00380B21"/>
    <w:rsid w:val="00381AD0"/>
    <w:rsid w:val="00385FA0"/>
    <w:rsid w:val="00386451"/>
    <w:rsid w:val="00391D29"/>
    <w:rsid w:val="003A124A"/>
    <w:rsid w:val="003A2C38"/>
    <w:rsid w:val="003A3D30"/>
    <w:rsid w:val="003A44A3"/>
    <w:rsid w:val="003A5936"/>
    <w:rsid w:val="003B4069"/>
    <w:rsid w:val="003B5326"/>
    <w:rsid w:val="003C093E"/>
    <w:rsid w:val="003C1286"/>
    <w:rsid w:val="003C27F9"/>
    <w:rsid w:val="003C3B42"/>
    <w:rsid w:val="003C3CC0"/>
    <w:rsid w:val="003C3D88"/>
    <w:rsid w:val="003C440F"/>
    <w:rsid w:val="003C6B4F"/>
    <w:rsid w:val="003D0A6A"/>
    <w:rsid w:val="003D0CCA"/>
    <w:rsid w:val="003D42C7"/>
    <w:rsid w:val="003D5844"/>
    <w:rsid w:val="003D7D60"/>
    <w:rsid w:val="003E0E5E"/>
    <w:rsid w:val="003E3B94"/>
    <w:rsid w:val="003E6944"/>
    <w:rsid w:val="004032B2"/>
    <w:rsid w:val="00404232"/>
    <w:rsid w:val="004132E9"/>
    <w:rsid w:val="00417B94"/>
    <w:rsid w:val="004200DB"/>
    <w:rsid w:val="00420D0C"/>
    <w:rsid w:val="004219C3"/>
    <w:rsid w:val="00424999"/>
    <w:rsid w:val="00425FE1"/>
    <w:rsid w:val="004313A2"/>
    <w:rsid w:val="00433440"/>
    <w:rsid w:val="00433B5E"/>
    <w:rsid w:val="00435FEA"/>
    <w:rsid w:val="0044728B"/>
    <w:rsid w:val="0045225F"/>
    <w:rsid w:val="004530A4"/>
    <w:rsid w:val="0045623F"/>
    <w:rsid w:val="0046179E"/>
    <w:rsid w:val="00461F28"/>
    <w:rsid w:val="00465BCF"/>
    <w:rsid w:val="004701E1"/>
    <w:rsid w:val="004751F0"/>
    <w:rsid w:val="004759B7"/>
    <w:rsid w:val="0048209C"/>
    <w:rsid w:val="00483165"/>
    <w:rsid w:val="0048481E"/>
    <w:rsid w:val="0048737F"/>
    <w:rsid w:val="00487F36"/>
    <w:rsid w:val="0049073A"/>
    <w:rsid w:val="004911CD"/>
    <w:rsid w:val="004914CC"/>
    <w:rsid w:val="00493BAC"/>
    <w:rsid w:val="004942D6"/>
    <w:rsid w:val="00495436"/>
    <w:rsid w:val="004A0DEB"/>
    <w:rsid w:val="004B3E20"/>
    <w:rsid w:val="004C1C13"/>
    <w:rsid w:val="004C737A"/>
    <w:rsid w:val="004D0E28"/>
    <w:rsid w:val="004D2952"/>
    <w:rsid w:val="004D58DB"/>
    <w:rsid w:val="004D719D"/>
    <w:rsid w:val="004D7ED6"/>
    <w:rsid w:val="004E2869"/>
    <w:rsid w:val="004E2DBE"/>
    <w:rsid w:val="004E324E"/>
    <w:rsid w:val="004F3388"/>
    <w:rsid w:val="00504EE4"/>
    <w:rsid w:val="00505A7E"/>
    <w:rsid w:val="00506F7E"/>
    <w:rsid w:val="0051019D"/>
    <w:rsid w:val="00513DA6"/>
    <w:rsid w:val="005178B8"/>
    <w:rsid w:val="00526C93"/>
    <w:rsid w:val="00526EC3"/>
    <w:rsid w:val="005271D1"/>
    <w:rsid w:val="00537BBC"/>
    <w:rsid w:val="005437B3"/>
    <w:rsid w:val="005472BD"/>
    <w:rsid w:val="005477AD"/>
    <w:rsid w:val="00547B0A"/>
    <w:rsid w:val="005525AB"/>
    <w:rsid w:val="00555CA8"/>
    <w:rsid w:val="005560E4"/>
    <w:rsid w:val="00560AA4"/>
    <w:rsid w:val="00561544"/>
    <w:rsid w:val="00562075"/>
    <w:rsid w:val="00564A70"/>
    <w:rsid w:val="0057081D"/>
    <w:rsid w:val="005750E7"/>
    <w:rsid w:val="00576896"/>
    <w:rsid w:val="005836B0"/>
    <w:rsid w:val="00584711"/>
    <w:rsid w:val="00590B4A"/>
    <w:rsid w:val="00595B62"/>
    <w:rsid w:val="005979D8"/>
    <w:rsid w:val="005A0883"/>
    <w:rsid w:val="005A0FFD"/>
    <w:rsid w:val="005A141C"/>
    <w:rsid w:val="005B06D7"/>
    <w:rsid w:val="005B18AA"/>
    <w:rsid w:val="005B3F7F"/>
    <w:rsid w:val="005B528B"/>
    <w:rsid w:val="005C6923"/>
    <w:rsid w:val="005D0EA2"/>
    <w:rsid w:val="005D21B4"/>
    <w:rsid w:val="005D2CCA"/>
    <w:rsid w:val="005D3596"/>
    <w:rsid w:val="005D4AAA"/>
    <w:rsid w:val="005D66E9"/>
    <w:rsid w:val="005D6C0E"/>
    <w:rsid w:val="005E1800"/>
    <w:rsid w:val="005E5720"/>
    <w:rsid w:val="005F526E"/>
    <w:rsid w:val="005F62AB"/>
    <w:rsid w:val="005F74D7"/>
    <w:rsid w:val="00603F81"/>
    <w:rsid w:val="006042B8"/>
    <w:rsid w:val="0060607D"/>
    <w:rsid w:val="00606848"/>
    <w:rsid w:val="006073AC"/>
    <w:rsid w:val="00616433"/>
    <w:rsid w:val="00632183"/>
    <w:rsid w:val="00633A12"/>
    <w:rsid w:val="00634241"/>
    <w:rsid w:val="00635C6E"/>
    <w:rsid w:val="006365BB"/>
    <w:rsid w:val="00637763"/>
    <w:rsid w:val="006432E8"/>
    <w:rsid w:val="00643FD0"/>
    <w:rsid w:val="00644836"/>
    <w:rsid w:val="00650449"/>
    <w:rsid w:val="00651978"/>
    <w:rsid w:val="00651EAC"/>
    <w:rsid w:val="00654732"/>
    <w:rsid w:val="00655AED"/>
    <w:rsid w:val="00666D67"/>
    <w:rsid w:val="00671BA5"/>
    <w:rsid w:val="00672640"/>
    <w:rsid w:val="00672EC8"/>
    <w:rsid w:val="00673370"/>
    <w:rsid w:val="00675246"/>
    <w:rsid w:val="006771C2"/>
    <w:rsid w:val="006808E6"/>
    <w:rsid w:val="00681971"/>
    <w:rsid w:val="00681A09"/>
    <w:rsid w:val="00684A6A"/>
    <w:rsid w:val="00686365"/>
    <w:rsid w:val="0068717D"/>
    <w:rsid w:val="00692906"/>
    <w:rsid w:val="00693A24"/>
    <w:rsid w:val="006979AD"/>
    <w:rsid w:val="006A010C"/>
    <w:rsid w:val="006A205A"/>
    <w:rsid w:val="006A2328"/>
    <w:rsid w:val="006A3E83"/>
    <w:rsid w:val="006A475B"/>
    <w:rsid w:val="006A6FED"/>
    <w:rsid w:val="006B1F55"/>
    <w:rsid w:val="006B207A"/>
    <w:rsid w:val="006B381D"/>
    <w:rsid w:val="006B6C07"/>
    <w:rsid w:val="006B7A8A"/>
    <w:rsid w:val="006B7D5D"/>
    <w:rsid w:val="006C41DA"/>
    <w:rsid w:val="006C6EE0"/>
    <w:rsid w:val="006D0565"/>
    <w:rsid w:val="006D219C"/>
    <w:rsid w:val="006D2612"/>
    <w:rsid w:val="006D5BC4"/>
    <w:rsid w:val="006D609B"/>
    <w:rsid w:val="006F0020"/>
    <w:rsid w:val="00701A40"/>
    <w:rsid w:val="00701DA4"/>
    <w:rsid w:val="00702CED"/>
    <w:rsid w:val="00715C1C"/>
    <w:rsid w:val="00716687"/>
    <w:rsid w:val="0072012A"/>
    <w:rsid w:val="00722235"/>
    <w:rsid w:val="00722373"/>
    <w:rsid w:val="007231BC"/>
    <w:rsid w:val="0072362D"/>
    <w:rsid w:val="00723C62"/>
    <w:rsid w:val="00726A36"/>
    <w:rsid w:val="00732FD4"/>
    <w:rsid w:val="00736111"/>
    <w:rsid w:val="0074115B"/>
    <w:rsid w:val="0074589B"/>
    <w:rsid w:val="00746E4C"/>
    <w:rsid w:val="0076226C"/>
    <w:rsid w:val="00770C79"/>
    <w:rsid w:val="00772029"/>
    <w:rsid w:val="00772542"/>
    <w:rsid w:val="007725DA"/>
    <w:rsid w:val="00772EF1"/>
    <w:rsid w:val="007773BF"/>
    <w:rsid w:val="00780438"/>
    <w:rsid w:val="007853F0"/>
    <w:rsid w:val="00785FBB"/>
    <w:rsid w:val="00791409"/>
    <w:rsid w:val="00795872"/>
    <w:rsid w:val="007A46D3"/>
    <w:rsid w:val="007A6CD2"/>
    <w:rsid w:val="007A79DC"/>
    <w:rsid w:val="007A7C18"/>
    <w:rsid w:val="007B148B"/>
    <w:rsid w:val="007B5FDA"/>
    <w:rsid w:val="007C29F2"/>
    <w:rsid w:val="007C2B1E"/>
    <w:rsid w:val="007C2BB8"/>
    <w:rsid w:val="007C3E60"/>
    <w:rsid w:val="007C5B19"/>
    <w:rsid w:val="007C69EE"/>
    <w:rsid w:val="007D054C"/>
    <w:rsid w:val="007D1062"/>
    <w:rsid w:val="007D2F32"/>
    <w:rsid w:val="007D5AFC"/>
    <w:rsid w:val="007E0B91"/>
    <w:rsid w:val="007E440B"/>
    <w:rsid w:val="007E4A0D"/>
    <w:rsid w:val="007F0635"/>
    <w:rsid w:val="007F1211"/>
    <w:rsid w:val="007F13B5"/>
    <w:rsid w:val="007F220C"/>
    <w:rsid w:val="007F6C01"/>
    <w:rsid w:val="008015E1"/>
    <w:rsid w:val="008024CA"/>
    <w:rsid w:val="0080391A"/>
    <w:rsid w:val="00817330"/>
    <w:rsid w:val="008267F5"/>
    <w:rsid w:val="00827854"/>
    <w:rsid w:val="00827BD7"/>
    <w:rsid w:val="00833188"/>
    <w:rsid w:val="00833BBB"/>
    <w:rsid w:val="00840801"/>
    <w:rsid w:val="00841972"/>
    <w:rsid w:val="008455D7"/>
    <w:rsid w:val="00845BD8"/>
    <w:rsid w:val="00853240"/>
    <w:rsid w:val="00862BB8"/>
    <w:rsid w:val="00864651"/>
    <w:rsid w:val="00866C82"/>
    <w:rsid w:val="0087233A"/>
    <w:rsid w:val="00874EEC"/>
    <w:rsid w:val="00875001"/>
    <w:rsid w:val="0087768D"/>
    <w:rsid w:val="00877D64"/>
    <w:rsid w:val="0088194A"/>
    <w:rsid w:val="0088713A"/>
    <w:rsid w:val="00890E0F"/>
    <w:rsid w:val="00896838"/>
    <w:rsid w:val="008969EE"/>
    <w:rsid w:val="008979D2"/>
    <w:rsid w:val="008A56C3"/>
    <w:rsid w:val="008B14A3"/>
    <w:rsid w:val="008B5487"/>
    <w:rsid w:val="008B5EE5"/>
    <w:rsid w:val="008B664B"/>
    <w:rsid w:val="008C18BF"/>
    <w:rsid w:val="008C1C99"/>
    <w:rsid w:val="008D0D67"/>
    <w:rsid w:val="008D2F04"/>
    <w:rsid w:val="008D5362"/>
    <w:rsid w:val="008D696C"/>
    <w:rsid w:val="008D7CD4"/>
    <w:rsid w:val="008E2C34"/>
    <w:rsid w:val="008E4233"/>
    <w:rsid w:val="008E7966"/>
    <w:rsid w:val="008F1971"/>
    <w:rsid w:val="008F20AB"/>
    <w:rsid w:val="0090270E"/>
    <w:rsid w:val="00903A71"/>
    <w:rsid w:val="00904193"/>
    <w:rsid w:val="00906677"/>
    <w:rsid w:val="0090746A"/>
    <w:rsid w:val="00907608"/>
    <w:rsid w:val="00916F98"/>
    <w:rsid w:val="0091728B"/>
    <w:rsid w:val="00922753"/>
    <w:rsid w:val="00925935"/>
    <w:rsid w:val="00926447"/>
    <w:rsid w:val="00927B42"/>
    <w:rsid w:val="00930800"/>
    <w:rsid w:val="00932CFE"/>
    <w:rsid w:val="00932DFE"/>
    <w:rsid w:val="00934ACD"/>
    <w:rsid w:val="009353F1"/>
    <w:rsid w:val="00936575"/>
    <w:rsid w:val="0094093D"/>
    <w:rsid w:val="00940BAE"/>
    <w:rsid w:val="009439DB"/>
    <w:rsid w:val="00947D2C"/>
    <w:rsid w:val="009542E8"/>
    <w:rsid w:val="009569FB"/>
    <w:rsid w:val="009614D5"/>
    <w:rsid w:val="00971690"/>
    <w:rsid w:val="009728CA"/>
    <w:rsid w:val="0097358B"/>
    <w:rsid w:val="009748EF"/>
    <w:rsid w:val="0098076D"/>
    <w:rsid w:val="00981C39"/>
    <w:rsid w:val="0098278F"/>
    <w:rsid w:val="00984841"/>
    <w:rsid w:val="00985784"/>
    <w:rsid w:val="00985D95"/>
    <w:rsid w:val="009868FB"/>
    <w:rsid w:val="00987E7A"/>
    <w:rsid w:val="00991824"/>
    <w:rsid w:val="009A1257"/>
    <w:rsid w:val="009A1763"/>
    <w:rsid w:val="009A19A9"/>
    <w:rsid w:val="009A54B2"/>
    <w:rsid w:val="009B0BB4"/>
    <w:rsid w:val="009B14D3"/>
    <w:rsid w:val="009B196B"/>
    <w:rsid w:val="009B2204"/>
    <w:rsid w:val="009B7BA2"/>
    <w:rsid w:val="009B7FBD"/>
    <w:rsid w:val="009C086F"/>
    <w:rsid w:val="009D1BA5"/>
    <w:rsid w:val="009D6DA2"/>
    <w:rsid w:val="009E1593"/>
    <w:rsid w:val="009E21CA"/>
    <w:rsid w:val="009F0575"/>
    <w:rsid w:val="00A02022"/>
    <w:rsid w:val="00A03B6D"/>
    <w:rsid w:val="00A04D86"/>
    <w:rsid w:val="00A067E0"/>
    <w:rsid w:val="00A10F27"/>
    <w:rsid w:val="00A126AF"/>
    <w:rsid w:val="00A14F35"/>
    <w:rsid w:val="00A15403"/>
    <w:rsid w:val="00A17180"/>
    <w:rsid w:val="00A208B8"/>
    <w:rsid w:val="00A21195"/>
    <w:rsid w:val="00A21EAD"/>
    <w:rsid w:val="00A26751"/>
    <w:rsid w:val="00A2681B"/>
    <w:rsid w:val="00A41047"/>
    <w:rsid w:val="00A411A5"/>
    <w:rsid w:val="00A43384"/>
    <w:rsid w:val="00A45844"/>
    <w:rsid w:val="00A463CE"/>
    <w:rsid w:val="00A47DA5"/>
    <w:rsid w:val="00A50800"/>
    <w:rsid w:val="00A51508"/>
    <w:rsid w:val="00A53F33"/>
    <w:rsid w:val="00A54BC3"/>
    <w:rsid w:val="00A55B8D"/>
    <w:rsid w:val="00A57AE8"/>
    <w:rsid w:val="00A625ED"/>
    <w:rsid w:val="00A630E6"/>
    <w:rsid w:val="00A64AAB"/>
    <w:rsid w:val="00A707CD"/>
    <w:rsid w:val="00A70881"/>
    <w:rsid w:val="00A70B5E"/>
    <w:rsid w:val="00A8628B"/>
    <w:rsid w:val="00A948EF"/>
    <w:rsid w:val="00A96D4D"/>
    <w:rsid w:val="00AA0B70"/>
    <w:rsid w:val="00AA1F5C"/>
    <w:rsid w:val="00AA3567"/>
    <w:rsid w:val="00AA3630"/>
    <w:rsid w:val="00AA72F2"/>
    <w:rsid w:val="00AB6628"/>
    <w:rsid w:val="00AB6DF1"/>
    <w:rsid w:val="00AB71A6"/>
    <w:rsid w:val="00AC23F5"/>
    <w:rsid w:val="00AD23C2"/>
    <w:rsid w:val="00AD46EE"/>
    <w:rsid w:val="00AD6697"/>
    <w:rsid w:val="00AD671C"/>
    <w:rsid w:val="00AD773A"/>
    <w:rsid w:val="00AE1226"/>
    <w:rsid w:val="00AE199C"/>
    <w:rsid w:val="00AE2894"/>
    <w:rsid w:val="00AE29A3"/>
    <w:rsid w:val="00AE3CC7"/>
    <w:rsid w:val="00AE42E7"/>
    <w:rsid w:val="00AE7C8B"/>
    <w:rsid w:val="00AF0895"/>
    <w:rsid w:val="00B067AC"/>
    <w:rsid w:val="00B104AC"/>
    <w:rsid w:val="00B14EA0"/>
    <w:rsid w:val="00B23BE5"/>
    <w:rsid w:val="00B337DC"/>
    <w:rsid w:val="00B35B75"/>
    <w:rsid w:val="00B37A9C"/>
    <w:rsid w:val="00B40FC4"/>
    <w:rsid w:val="00B431ED"/>
    <w:rsid w:val="00B50620"/>
    <w:rsid w:val="00B566C4"/>
    <w:rsid w:val="00B66C6E"/>
    <w:rsid w:val="00B831AE"/>
    <w:rsid w:val="00B85F4A"/>
    <w:rsid w:val="00B864D3"/>
    <w:rsid w:val="00B91050"/>
    <w:rsid w:val="00B92E2C"/>
    <w:rsid w:val="00B9449A"/>
    <w:rsid w:val="00BA12BA"/>
    <w:rsid w:val="00BA7E75"/>
    <w:rsid w:val="00BB04DA"/>
    <w:rsid w:val="00BB4808"/>
    <w:rsid w:val="00BB604B"/>
    <w:rsid w:val="00BB7C80"/>
    <w:rsid w:val="00BC4B61"/>
    <w:rsid w:val="00BC5156"/>
    <w:rsid w:val="00BD2387"/>
    <w:rsid w:val="00BD2A86"/>
    <w:rsid w:val="00BD6D49"/>
    <w:rsid w:val="00BE217A"/>
    <w:rsid w:val="00BE2289"/>
    <w:rsid w:val="00BE45F3"/>
    <w:rsid w:val="00BE79F6"/>
    <w:rsid w:val="00BF18AE"/>
    <w:rsid w:val="00BF267D"/>
    <w:rsid w:val="00BF4A61"/>
    <w:rsid w:val="00C031E2"/>
    <w:rsid w:val="00C0492A"/>
    <w:rsid w:val="00C10272"/>
    <w:rsid w:val="00C11083"/>
    <w:rsid w:val="00C122A3"/>
    <w:rsid w:val="00C150CC"/>
    <w:rsid w:val="00C160B5"/>
    <w:rsid w:val="00C21474"/>
    <w:rsid w:val="00C26387"/>
    <w:rsid w:val="00C30F50"/>
    <w:rsid w:val="00C318A6"/>
    <w:rsid w:val="00C36A42"/>
    <w:rsid w:val="00C36B67"/>
    <w:rsid w:val="00C40F61"/>
    <w:rsid w:val="00C45BDE"/>
    <w:rsid w:val="00C54317"/>
    <w:rsid w:val="00C57065"/>
    <w:rsid w:val="00C63DBB"/>
    <w:rsid w:val="00C64193"/>
    <w:rsid w:val="00C6574C"/>
    <w:rsid w:val="00C65B5A"/>
    <w:rsid w:val="00C6726B"/>
    <w:rsid w:val="00C701EA"/>
    <w:rsid w:val="00C71694"/>
    <w:rsid w:val="00C71C0C"/>
    <w:rsid w:val="00C73C02"/>
    <w:rsid w:val="00C7480A"/>
    <w:rsid w:val="00C761FF"/>
    <w:rsid w:val="00C84B80"/>
    <w:rsid w:val="00C85E8B"/>
    <w:rsid w:val="00C94950"/>
    <w:rsid w:val="00CA5F04"/>
    <w:rsid w:val="00CA6352"/>
    <w:rsid w:val="00CB295E"/>
    <w:rsid w:val="00CB30D0"/>
    <w:rsid w:val="00CB7DB7"/>
    <w:rsid w:val="00CC12DA"/>
    <w:rsid w:val="00CC1F1D"/>
    <w:rsid w:val="00CC2E91"/>
    <w:rsid w:val="00CC6C3A"/>
    <w:rsid w:val="00CC7587"/>
    <w:rsid w:val="00CD0114"/>
    <w:rsid w:val="00CD1A9F"/>
    <w:rsid w:val="00CD6736"/>
    <w:rsid w:val="00CE0D66"/>
    <w:rsid w:val="00CF1479"/>
    <w:rsid w:val="00CF18CB"/>
    <w:rsid w:val="00CF2F51"/>
    <w:rsid w:val="00CF5A42"/>
    <w:rsid w:val="00CF733E"/>
    <w:rsid w:val="00D00B7D"/>
    <w:rsid w:val="00D0104C"/>
    <w:rsid w:val="00D028E5"/>
    <w:rsid w:val="00D0600C"/>
    <w:rsid w:val="00D06CE2"/>
    <w:rsid w:val="00D109ED"/>
    <w:rsid w:val="00D1164F"/>
    <w:rsid w:val="00D12C07"/>
    <w:rsid w:val="00D14097"/>
    <w:rsid w:val="00D15EC3"/>
    <w:rsid w:val="00D22879"/>
    <w:rsid w:val="00D26E93"/>
    <w:rsid w:val="00D32B76"/>
    <w:rsid w:val="00D342DD"/>
    <w:rsid w:val="00D36D5A"/>
    <w:rsid w:val="00D37BE2"/>
    <w:rsid w:val="00D40870"/>
    <w:rsid w:val="00D4188C"/>
    <w:rsid w:val="00D419D8"/>
    <w:rsid w:val="00D54701"/>
    <w:rsid w:val="00D637CE"/>
    <w:rsid w:val="00D66B37"/>
    <w:rsid w:val="00D66E8E"/>
    <w:rsid w:val="00D741E8"/>
    <w:rsid w:val="00D822B4"/>
    <w:rsid w:val="00D82E37"/>
    <w:rsid w:val="00D831C0"/>
    <w:rsid w:val="00D87A13"/>
    <w:rsid w:val="00D93977"/>
    <w:rsid w:val="00D9448C"/>
    <w:rsid w:val="00D9596D"/>
    <w:rsid w:val="00DA2760"/>
    <w:rsid w:val="00DA6461"/>
    <w:rsid w:val="00DA7235"/>
    <w:rsid w:val="00DB00C9"/>
    <w:rsid w:val="00DB7BF0"/>
    <w:rsid w:val="00DC533D"/>
    <w:rsid w:val="00DD3C4D"/>
    <w:rsid w:val="00DD4BA1"/>
    <w:rsid w:val="00DD5BC0"/>
    <w:rsid w:val="00DD7E8C"/>
    <w:rsid w:val="00DE2216"/>
    <w:rsid w:val="00DE55DF"/>
    <w:rsid w:val="00DE5AFC"/>
    <w:rsid w:val="00DE606E"/>
    <w:rsid w:val="00DF2416"/>
    <w:rsid w:val="00DF3C79"/>
    <w:rsid w:val="00DF420B"/>
    <w:rsid w:val="00DF4E2E"/>
    <w:rsid w:val="00E00059"/>
    <w:rsid w:val="00E016C7"/>
    <w:rsid w:val="00E03378"/>
    <w:rsid w:val="00E07E74"/>
    <w:rsid w:val="00E16EC1"/>
    <w:rsid w:val="00E20AB7"/>
    <w:rsid w:val="00E20C74"/>
    <w:rsid w:val="00E22F85"/>
    <w:rsid w:val="00E24BCA"/>
    <w:rsid w:val="00E30299"/>
    <w:rsid w:val="00E3036E"/>
    <w:rsid w:val="00E349CA"/>
    <w:rsid w:val="00E422E1"/>
    <w:rsid w:val="00E42D9B"/>
    <w:rsid w:val="00E43D81"/>
    <w:rsid w:val="00E47466"/>
    <w:rsid w:val="00E47863"/>
    <w:rsid w:val="00E52563"/>
    <w:rsid w:val="00E537CA"/>
    <w:rsid w:val="00E555BC"/>
    <w:rsid w:val="00E57176"/>
    <w:rsid w:val="00E60F8F"/>
    <w:rsid w:val="00E62C8E"/>
    <w:rsid w:val="00E62F73"/>
    <w:rsid w:val="00E6320A"/>
    <w:rsid w:val="00E70E84"/>
    <w:rsid w:val="00E741E6"/>
    <w:rsid w:val="00E778BE"/>
    <w:rsid w:val="00E815D6"/>
    <w:rsid w:val="00E86DF2"/>
    <w:rsid w:val="00E975A8"/>
    <w:rsid w:val="00EA47DA"/>
    <w:rsid w:val="00EA6322"/>
    <w:rsid w:val="00EA762B"/>
    <w:rsid w:val="00EA768E"/>
    <w:rsid w:val="00EB1937"/>
    <w:rsid w:val="00EB4287"/>
    <w:rsid w:val="00EB7CFB"/>
    <w:rsid w:val="00ED0964"/>
    <w:rsid w:val="00ED179B"/>
    <w:rsid w:val="00ED186C"/>
    <w:rsid w:val="00ED44BB"/>
    <w:rsid w:val="00EE4223"/>
    <w:rsid w:val="00EE6D4B"/>
    <w:rsid w:val="00EE72EE"/>
    <w:rsid w:val="00EE7904"/>
    <w:rsid w:val="00EF2D6E"/>
    <w:rsid w:val="00F11B85"/>
    <w:rsid w:val="00F1251C"/>
    <w:rsid w:val="00F12D64"/>
    <w:rsid w:val="00F21914"/>
    <w:rsid w:val="00F26B9D"/>
    <w:rsid w:val="00F26D4B"/>
    <w:rsid w:val="00F319E1"/>
    <w:rsid w:val="00F345A8"/>
    <w:rsid w:val="00F36919"/>
    <w:rsid w:val="00F3735E"/>
    <w:rsid w:val="00F37D27"/>
    <w:rsid w:val="00F40A29"/>
    <w:rsid w:val="00F40BDE"/>
    <w:rsid w:val="00F42E30"/>
    <w:rsid w:val="00F44395"/>
    <w:rsid w:val="00F4603B"/>
    <w:rsid w:val="00F47C5F"/>
    <w:rsid w:val="00F51975"/>
    <w:rsid w:val="00F54780"/>
    <w:rsid w:val="00F56073"/>
    <w:rsid w:val="00F57A08"/>
    <w:rsid w:val="00F64C3E"/>
    <w:rsid w:val="00F65A89"/>
    <w:rsid w:val="00F671C0"/>
    <w:rsid w:val="00F67A18"/>
    <w:rsid w:val="00F7066D"/>
    <w:rsid w:val="00F717EF"/>
    <w:rsid w:val="00F75FC2"/>
    <w:rsid w:val="00F77283"/>
    <w:rsid w:val="00F84489"/>
    <w:rsid w:val="00F9389F"/>
    <w:rsid w:val="00F95C71"/>
    <w:rsid w:val="00F96302"/>
    <w:rsid w:val="00F96D1A"/>
    <w:rsid w:val="00F97B17"/>
    <w:rsid w:val="00F97E50"/>
    <w:rsid w:val="00FA07B4"/>
    <w:rsid w:val="00FA436D"/>
    <w:rsid w:val="00FA6F57"/>
    <w:rsid w:val="00FB4543"/>
    <w:rsid w:val="00FC3EA4"/>
    <w:rsid w:val="00FD0029"/>
    <w:rsid w:val="00FD2039"/>
    <w:rsid w:val="00FE07E5"/>
    <w:rsid w:val="00FE249C"/>
    <w:rsid w:val="00FE2FD5"/>
    <w:rsid w:val="00FF72ED"/>
    <w:rsid w:val="06F37B3A"/>
    <w:rsid w:val="16841BA8"/>
    <w:rsid w:val="265454DF"/>
    <w:rsid w:val="409F1482"/>
    <w:rsid w:val="40D82C3E"/>
    <w:rsid w:val="42840EB4"/>
    <w:rsid w:val="467E5779"/>
    <w:rsid w:val="497E055E"/>
    <w:rsid w:val="5BE30045"/>
    <w:rsid w:val="7119215F"/>
    <w:rsid w:val="77A9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6E8CD14"/>
  <w15:docId w15:val="{C827FDF8-73F9-4FD0-8307-5ECCE0072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pPr>
      <w:widowControl w:val="0"/>
      <w:jc w:val="both"/>
    </w:pPr>
    <w:rPr>
      <w:rFonts w:cs="Times New Roman"/>
      <w:kern w:val="2"/>
      <w:sz w:val="21"/>
      <w:szCs w:val="24"/>
    </w:rPr>
  </w:style>
  <w:style w:type="paragraph" w:styleId="1">
    <w:name w:val="heading 1"/>
    <w:basedOn w:val="a4"/>
    <w:next w:val="a4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4"/>
    <w:next w:val="a4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4"/>
    <w:next w:val="a4"/>
    <w:link w:val="30"/>
    <w:uiPriority w:val="9"/>
    <w:unhideWhenUsed/>
    <w:qFormat/>
    <w:rsid w:val="003004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5B528B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unhideWhenUsed/>
    <w:qFormat/>
    <w:rPr>
      <w:sz w:val="18"/>
      <w:szCs w:val="18"/>
    </w:rPr>
  </w:style>
  <w:style w:type="paragraph" w:styleId="aa">
    <w:name w:val="footer"/>
    <w:basedOn w:val="a4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4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批注框文本 字符"/>
    <w:basedOn w:val="a5"/>
    <w:link w:val="a8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5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b">
    <w:name w:val="页脚 字符"/>
    <w:basedOn w:val="a5"/>
    <w:link w:val="aa"/>
    <w:uiPriority w:val="99"/>
    <w:qFormat/>
    <w:rPr>
      <w:sz w:val="18"/>
      <w:szCs w:val="18"/>
    </w:rPr>
  </w:style>
  <w:style w:type="character" w:customStyle="1" w:styleId="20">
    <w:name w:val="标题 2 字符"/>
    <w:basedOn w:val="a5"/>
    <w:link w:val="2"/>
    <w:uiPriority w:val="9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ad">
    <w:name w:val="页眉 字符"/>
    <w:basedOn w:val="a5"/>
    <w:link w:val="ac"/>
    <w:uiPriority w:val="99"/>
    <w:qFormat/>
    <w:rPr>
      <w:sz w:val="18"/>
      <w:szCs w:val="18"/>
    </w:rPr>
  </w:style>
  <w:style w:type="paragraph" w:styleId="ae">
    <w:name w:val="List Paragraph"/>
    <w:aliases w:val="List,CMMI正文,正文段落1,正文.制度,符号列表,无号段落,FooterText,numbered,Paragraphe de liste1,lp1,第一章 标题,段落样式,符号1.1（天云科技）,列出段落-正文,Num Bullet 1,List1,List11,List111,List1111,List11111,List2,List3,正文一级小标题,列1,TOC style,stc标题4,List Paragraph11,列出段落111,?,列出段落2,正文1级小标题"/>
    <w:basedOn w:val="a4"/>
    <w:link w:val="af"/>
    <w:uiPriority w:val="34"/>
    <w:qFormat/>
    <w:pPr>
      <w:ind w:firstLineChars="200" w:firstLine="420"/>
    </w:pPr>
  </w:style>
  <w:style w:type="paragraph" w:customStyle="1" w:styleId="a0">
    <w:name w:val="一级标题"/>
    <w:basedOn w:val="a4"/>
    <w:next w:val="a4"/>
    <w:uiPriority w:val="1"/>
    <w:qFormat/>
    <w:rsid w:val="005B528B"/>
    <w:pPr>
      <w:numPr>
        <w:numId w:val="1"/>
      </w:numPr>
      <w:spacing w:line="360" w:lineRule="auto"/>
      <w:jc w:val="left"/>
      <w:outlineLvl w:val="1"/>
    </w:pPr>
    <w:rPr>
      <w:rFonts w:eastAsia="黑体"/>
      <w:sz w:val="32"/>
      <w:szCs w:val="21"/>
    </w:rPr>
  </w:style>
  <w:style w:type="paragraph" w:customStyle="1" w:styleId="a1">
    <w:name w:val="二级标题"/>
    <w:basedOn w:val="a0"/>
    <w:next w:val="a4"/>
    <w:uiPriority w:val="2"/>
    <w:qFormat/>
    <w:rsid w:val="005B528B"/>
    <w:pPr>
      <w:numPr>
        <w:ilvl w:val="1"/>
      </w:numPr>
      <w:outlineLvl w:val="2"/>
    </w:pPr>
    <w:rPr>
      <w:sz w:val="30"/>
    </w:rPr>
  </w:style>
  <w:style w:type="paragraph" w:customStyle="1" w:styleId="a2">
    <w:name w:val="三级标题"/>
    <w:basedOn w:val="a4"/>
    <w:next w:val="a4"/>
    <w:uiPriority w:val="3"/>
    <w:qFormat/>
    <w:rsid w:val="005B528B"/>
    <w:pPr>
      <w:widowControl/>
      <w:numPr>
        <w:ilvl w:val="2"/>
        <w:numId w:val="1"/>
      </w:numPr>
      <w:outlineLvl w:val="3"/>
    </w:pPr>
    <w:rPr>
      <w:rFonts w:eastAsia="黑体"/>
      <w:sz w:val="28"/>
      <w:szCs w:val="21"/>
    </w:rPr>
  </w:style>
  <w:style w:type="paragraph" w:customStyle="1" w:styleId="a3">
    <w:name w:val="四级标题"/>
    <w:basedOn w:val="9"/>
    <w:uiPriority w:val="4"/>
    <w:qFormat/>
    <w:rsid w:val="005B528B"/>
    <w:pPr>
      <w:keepNext w:val="0"/>
      <w:keepLines w:val="0"/>
      <w:numPr>
        <w:ilvl w:val="3"/>
        <w:numId w:val="1"/>
      </w:numPr>
      <w:tabs>
        <w:tab w:val="num" w:pos="360"/>
      </w:tabs>
      <w:spacing w:before="0" w:after="0" w:line="240" w:lineRule="auto"/>
      <w:jc w:val="left"/>
      <w:outlineLvl w:val="9"/>
    </w:pPr>
    <w:rPr>
      <w:rFonts w:ascii="宋体" w:eastAsia="宋体" w:hAnsi="宋体" w:cs="Times New Roman"/>
      <w:sz w:val="28"/>
    </w:rPr>
  </w:style>
  <w:style w:type="paragraph" w:customStyle="1" w:styleId="af0">
    <w:name w:val="文章正文"/>
    <w:basedOn w:val="a4"/>
    <w:link w:val="Char"/>
    <w:uiPriority w:val="5"/>
    <w:qFormat/>
    <w:rsid w:val="005B528B"/>
    <w:pPr>
      <w:spacing w:line="360" w:lineRule="auto"/>
      <w:ind w:firstLineChars="200" w:firstLine="200"/>
    </w:pPr>
    <w:rPr>
      <w:sz w:val="24"/>
      <w:szCs w:val="21"/>
    </w:rPr>
  </w:style>
  <w:style w:type="character" w:styleId="af1">
    <w:name w:val="Hyperlink"/>
    <w:uiPriority w:val="99"/>
    <w:rsid w:val="005B528B"/>
    <w:rPr>
      <w:color w:val="0000FF"/>
      <w:u w:val="single"/>
    </w:rPr>
  </w:style>
  <w:style w:type="paragraph" w:styleId="TOC3">
    <w:name w:val="toc 3"/>
    <w:basedOn w:val="a4"/>
    <w:next w:val="a4"/>
    <w:uiPriority w:val="39"/>
    <w:unhideWhenUsed/>
    <w:rsid w:val="005B528B"/>
    <w:pPr>
      <w:jc w:val="left"/>
    </w:pPr>
    <w:rPr>
      <w:rFonts w:cs="黑体"/>
      <w:szCs w:val="22"/>
    </w:rPr>
  </w:style>
  <w:style w:type="paragraph" w:styleId="TOC1">
    <w:name w:val="toc 1"/>
    <w:basedOn w:val="a4"/>
    <w:next w:val="a4"/>
    <w:uiPriority w:val="39"/>
    <w:unhideWhenUsed/>
    <w:rsid w:val="005B528B"/>
    <w:pPr>
      <w:jc w:val="left"/>
    </w:pPr>
    <w:rPr>
      <w:rFonts w:cs="黑体"/>
      <w:szCs w:val="22"/>
    </w:rPr>
  </w:style>
  <w:style w:type="character" w:customStyle="1" w:styleId="Char">
    <w:name w:val="文章正文 Char"/>
    <w:link w:val="af0"/>
    <w:uiPriority w:val="5"/>
    <w:rsid w:val="005B528B"/>
    <w:rPr>
      <w:rFonts w:cs="Times New Roman"/>
      <w:kern w:val="2"/>
      <w:sz w:val="24"/>
      <w:szCs w:val="21"/>
    </w:rPr>
  </w:style>
  <w:style w:type="paragraph" w:styleId="TOC">
    <w:name w:val="TOC Heading"/>
    <w:basedOn w:val="1"/>
    <w:next w:val="a4"/>
    <w:uiPriority w:val="39"/>
    <w:unhideWhenUsed/>
    <w:qFormat/>
    <w:rsid w:val="005B528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90">
    <w:name w:val="标题 9 字符"/>
    <w:basedOn w:val="a5"/>
    <w:link w:val="9"/>
    <w:uiPriority w:val="9"/>
    <w:semiHidden/>
    <w:rsid w:val="005B528B"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TableText">
    <w:name w:val="Table Text"/>
    <w:basedOn w:val="af2"/>
    <w:rsid w:val="00C45BDE"/>
    <w:pPr>
      <w:autoSpaceDE w:val="0"/>
      <w:autoSpaceDN w:val="0"/>
      <w:adjustRightInd w:val="0"/>
      <w:spacing w:before="40" w:after="40" w:line="360" w:lineRule="auto"/>
      <w:ind w:left="102" w:firstLine="461"/>
    </w:pPr>
    <w:rPr>
      <w:rFonts w:ascii="Arial" w:hAnsi="Arial" w:cs="Arial"/>
      <w:b/>
      <w:bCs/>
      <w:kern w:val="0"/>
      <w:sz w:val="20"/>
      <w:szCs w:val="20"/>
      <w:lang w:val="zh-CN"/>
    </w:rPr>
  </w:style>
  <w:style w:type="paragraph" w:styleId="af2">
    <w:name w:val="Body Text"/>
    <w:basedOn w:val="a4"/>
    <w:link w:val="af3"/>
    <w:uiPriority w:val="99"/>
    <w:semiHidden/>
    <w:unhideWhenUsed/>
    <w:rsid w:val="00C45BDE"/>
    <w:pPr>
      <w:spacing w:after="120"/>
    </w:pPr>
  </w:style>
  <w:style w:type="character" w:customStyle="1" w:styleId="af3">
    <w:name w:val="正文文本 字符"/>
    <w:basedOn w:val="a5"/>
    <w:link w:val="af2"/>
    <w:uiPriority w:val="99"/>
    <w:semiHidden/>
    <w:rsid w:val="00C45BDE"/>
    <w:rPr>
      <w:rFonts w:cs="Times New Roman"/>
      <w:kern w:val="2"/>
      <w:sz w:val="21"/>
      <w:szCs w:val="24"/>
    </w:rPr>
  </w:style>
  <w:style w:type="paragraph" w:customStyle="1" w:styleId="a">
    <w:name w:val="小标题"/>
    <w:basedOn w:val="a4"/>
    <w:next w:val="a4"/>
    <w:uiPriority w:val="6"/>
    <w:qFormat/>
    <w:rsid w:val="00CD1A9F"/>
    <w:pPr>
      <w:numPr>
        <w:numId w:val="2"/>
      </w:numPr>
      <w:spacing w:line="360" w:lineRule="auto"/>
      <w:ind w:left="420" w:rightChars="100" w:right="100"/>
    </w:pPr>
    <w:rPr>
      <w:b/>
      <w:sz w:val="24"/>
      <w:szCs w:val="21"/>
    </w:rPr>
  </w:style>
  <w:style w:type="character" w:customStyle="1" w:styleId="af">
    <w:name w:val="列表段落 字符"/>
    <w:aliases w:val="List 字符,CMMI正文 字符,正文段落1 字符,正文.制度 字符,符号列表 字符,无号段落 字符,FooterText 字符,numbered 字符,Paragraphe de liste1 字符,lp1 字符,第一章 标题 字符,段落样式 字符,符号1.1（天云科技） 字符,列出段落-正文 字符,Num Bullet 1 字符,List1 字符,List11 字符,List111 字符,List1111 字符,List11111 字符,List2 字符,List3 字符"/>
    <w:link w:val="ae"/>
    <w:uiPriority w:val="34"/>
    <w:qFormat/>
    <w:rsid w:val="00CD1A9F"/>
    <w:rPr>
      <w:rFonts w:cs="Times New Roman"/>
      <w:kern w:val="2"/>
      <w:sz w:val="21"/>
      <w:szCs w:val="24"/>
    </w:rPr>
  </w:style>
  <w:style w:type="paragraph" w:styleId="TOC2">
    <w:name w:val="toc 2"/>
    <w:basedOn w:val="a4"/>
    <w:next w:val="a4"/>
    <w:autoRedefine/>
    <w:uiPriority w:val="39"/>
    <w:unhideWhenUsed/>
    <w:rsid w:val="000204BD"/>
    <w:pPr>
      <w:ind w:leftChars="200" w:left="420"/>
    </w:pPr>
  </w:style>
  <w:style w:type="paragraph" w:styleId="af4">
    <w:name w:val="Revision"/>
    <w:hidden/>
    <w:uiPriority w:val="99"/>
    <w:semiHidden/>
    <w:rsid w:val="005F74D7"/>
    <w:rPr>
      <w:rFonts w:cs="Times New Roman"/>
      <w:kern w:val="2"/>
      <w:sz w:val="21"/>
      <w:szCs w:val="24"/>
    </w:rPr>
  </w:style>
  <w:style w:type="character" w:customStyle="1" w:styleId="30">
    <w:name w:val="标题 3 字符"/>
    <w:basedOn w:val="a5"/>
    <w:link w:val="3"/>
    <w:uiPriority w:val="9"/>
    <w:rsid w:val="003004C0"/>
    <w:rPr>
      <w:rFonts w:cs="Times New Roman"/>
      <w:b/>
      <w:bCs/>
      <w:kern w:val="2"/>
      <w:sz w:val="32"/>
      <w:szCs w:val="32"/>
    </w:rPr>
  </w:style>
  <w:style w:type="table" w:styleId="af5">
    <w:name w:val="Table Grid"/>
    <w:basedOn w:val="a6"/>
    <w:uiPriority w:val="59"/>
    <w:rsid w:val="0005656B"/>
    <w:rPr>
      <w:rFonts w:asciiTheme="minorHAnsi" w:eastAsiaTheme="minorEastAsia" w:hAnsiTheme="minorHAnsi" w:cstheme="minorBidi"/>
      <w:kern w:val="2"/>
      <w:sz w:val="21"/>
      <w:szCs w:val="21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6">
    <w:name w:val="annotation reference"/>
    <w:basedOn w:val="a5"/>
    <w:uiPriority w:val="99"/>
    <w:semiHidden/>
    <w:unhideWhenUsed/>
    <w:rsid w:val="00F75FC2"/>
    <w:rPr>
      <w:sz w:val="21"/>
      <w:szCs w:val="21"/>
    </w:rPr>
  </w:style>
  <w:style w:type="paragraph" w:styleId="af7">
    <w:name w:val="annotation text"/>
    <w:basedOn w:val="a4"/>
    <w:link w:val="af8"/>
    <w:uiPriority w:val="99"/>
    <w:semiHidden/>
    <w:unhideWhenUsed/>
    <w:rsid w:val="00F75FC2"/>
    <w:pPr>
      <w:jc w:val="left"/>
    </w:pPr>
  </w:style>
  <w:style w:type="character" w:customStyle="1" w:styleId="af8">
    <w:name w:val="批注文字 字符"/>
    <w:basedOn w:val="a5"/>
    <w:link w:val="af7"/>
    <w:uiPriority w:val="99"/>
    <w:semiHidden/>
    <w:rsid w:val="00F75FC2"/>
    <w:rPr>
      <w:rFonts w:cs="Times New Roman"/>
      <w:kern w:val="2"/>
      <w:sz w:val="21"/>
      <w:szCs w:val="24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75FC2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F75FC2"/>
    <w:rPr>
      <w:rFonts w:cs="Times New Roman"/>
      <w:b/>
      <w:bCs/>
      <w:kern w:val="2"/>
      <w:sz w:val="21"/>
      <w:szCs w:val="24"/>
    </w:rPr>
  </w:style>
  <w:style w:type="paragraph" w:styleId="afb">
    <w:name w:val="Normal (Web)"/>
    <w:basedOn w:val="a4"/>
    <w:uiPriority w:val="99"/>
    <w:semiHidden/>
    <w:unhideWhenUsed/>
    <w:rsid w:val="004A0DE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5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6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2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1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5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7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3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2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1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2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0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7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5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8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3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6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6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0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1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5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0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0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6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5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2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1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5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6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4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0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0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8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0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1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9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0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3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0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9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0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5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2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1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5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4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0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9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3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5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1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1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8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8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5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file:///C:\Users\emma\Desktop\90-&#25991;&#26723;&#27169;&#29256;\&#25991;&#26723;Ref.No&#26684;&#24335;&#35828;&#26126;.doc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ig028\Desktop\&#25991;&#26723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69"/>
    <customShpInfo spid="_x0000_s2068"/>
    <customShpInfo spid="_x0000_s2067"/>
    <customShpInfo spid="_x0000_s2072"/>
    <customShpInfo spid="_x0000_s2071"/>
    <customShpInfo spid="_x0000_s2070"/>
    <customShpInfo spid="_x0000_s2075"/>
    <customShpInfo spid="_x0000_s2074"/>
    <customShpInfo spid="_x0000_s2073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405119B-43BB-458F-8807-5361AB2BDF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文档模板</Template>
  <TotalTime>2095</TotalTime>
  <Pages>27</Pages>
  <Words>1304</Words>
  <Characters>7434</Characters>
  <Application>Microsoft Office Word</Application>
  <DocSecurity>0</DocSecurity>
  <Lines>61</Lines>
  <Paragraphs>17</Paragraphs>
  <ScaleCrop>false</ScaleCrop>
  <Company>Microsoft</Company>
  <LinksUpToDate>false</LinksUpToDate>
  <CharactersWithSpaces>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陈绮诗</dc:creator>
  <cp:lastModifiedBy>zheng jun</cp:lastModifiedBy>
  <cp:revision>29</cp:revision>
  <dcterms:created xsi:type="dcterms:W3CDTF">2024-12-31T06:52:00Z</dcterms:created>
  <dcterms:modified xsi:type="dcterms:W3CDTF">2025-01-21T03:38:00Z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